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1D687" w14:textId="6EDDC570" w:rsidR="0007392C" w:rsidRPr="00586A35" w:rsidRDefault="00696563" w:rsidP="007A502C">
      <w:pPr>
        <w:pStyle w:val="Titledocument"/>
        <w:rPr>
          <w14:ligatures w14:val="standard"/>
        </w:rPr>
      </w:pPr>
      <w:r>
        <w:rPr>
          <w:bCs/>
          <w14:ligatures w14:val="standard"/>
        </w:rPr>
        <w:t>The Evolution of SQL Databases</w:t>
      </w:r>
    </w:p>
    <w:p w14:paraId="40DFC518" w14:textId="4479A3B3" w:rsidR="0007392C" w:rsidRPr="00586A35" w:rsidRDefault="00696563" w:rsidP="007A502C">
      <w:pPr>
        <w:pStyle w:val="Subtitle"/>
        <w:rPr>
          <w14:ligatures w14:val="standard"/>
        </w:rPr>
      </w:pPr>
      <w:r>
        <w:rPr>
          <w:bCs/>
          <w14:ligatures w14:val="standard"/>
        </w:rPr>
        <w:t xml:space="preserve">Shaping the Relational Databases That We Use Today </w:t>
      </w:r>
      <w:r w:rsidR="008436EB">
        <w:rPr>
          <w:bCs/>
          <w14:ligatures w14:val="standard"/>
        </w:rPr>
        <w:t xml:space="preserve">and </w:t>
      </w:r>
      <w:r w:rsidR="00114BD8">
        <w:rPr>
          <w:bCs/>
          <w14:ligatures w14:val="standard"/>
        </w:rPr>
        <w:t>What’s</w:t>
      </w:r>
      <w:r w:rsidR="008436EB">
        <w:rPr>
          <w:bCs/>
          <w14:ligatures w14:val="standard"/>
        </w:rPr>
        <w:t xml:space="preserve"> to Come in the Future</w:t>
      </w:r>
    </w:p>
    <w:p w14:paraId="63991191" w14:textId="77777777" w:rsidR="00586A35" w:rsidRPr="00586A35" w:rsidRDefault="00586A35" w:rsidP="00F3231F">
      <w:pPr>
        <w:pStyle w:val="Authors"/>
        <w:rPr>
          <w:rStyle w:val="FirstName"/>
          <w14:ligatures w14:val="standard"/>
        </w:rPr>
        <w:sectPr w:rsidR="00586A35" w:rsidRPr="00586A35" w:rsidSect="00D32CF3">
          <w:headerReference w:type="even" r:id="rId12"/>
          <w:headerReference w:type="default" r:id="rId13"/>
          <w:footerReference w:type="even" r:id="rId14"/>
          <w:footerReference w:type="default" r:id="rId15"/>
          <w:endnotePr>
            <w:numFmt w:val="decimal"/>
          </w:endnotePr>
          <w:type w:val="continuous"/>
          <w:pgSz w:w="12240" w:h="15840" w:code="9"/>
          <w:pgMar w:top="1500" w:right="1080" w:bottom="1600" w:left="1080" w:header="1080" w:footer="1080" w:gutter="0"/>
          <w:pgNumType w:start="1"/>
          <w:cols w:space="480"/>
          <w:titlePg/>
          <w:docGrid w:linePitch="360"/>
        </w:sectPr>
      </w:pPr>
    </w:p>
    <w:p w14:paraId="00B944B6" w14:textId="3ADF1C47" w:rsidR="00586A35" w:rsidRPr="00586A35" w:rsidRDefault="00696563" w:rsidP="00586A35">
      <w:pPr>
        <w:pStyle w:val="Authors"/>
        <w:jc w:val="center"/>
        <w:rPr>
          <w14:ligatures w14:val="standard"/>
        </w:rPr>
      </w:pPr>
      <w:r>
        <w:rPr>
          <w:rStyle w:val="FirstName"/>
          <w14:ligatures w14:val="standard"/>
        </w:rPr>
        <w:t>Sarah Grossheim</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Computer Science</w:t>
      </w:r>
      <w:r w:rsidR="00586A35" w:rsidRPr="00586A35">
        <w:rPr>
          <w:rStyle w:val="OrgName"/>
          <w:color w:val="auto"/>
          <w:sz w:val="20"/>
          <w14:ligatures w14:val="standard"/>
        </w:rPr>
        <w:br/>
      </w:r>
      <w:r>
        <w:rPr>
          <w:rStyle w:val="OrgName"/>
          <w:color w:val="auto"/>
          <w:sz w:val="20"/>
          <w14:ligatures w14:val="standard"/>
        </w:rPr>
        <w:t>University of North Alabama</w:t>
      </w:r>
      <w:r w:rsidR="00586A35" w:rsidRPr="00586A35">
        <w:rPr>
          <w:rStyle w:val="OrgName"/>
          <w:color w:val="auto"/>
          <w:sz w:val="20"/>
          <w14:ligatures w14:val="standard"/>
        </w:rPr>
        <w:br/>
        <w:t xml:space="preserve"> </w:t>
      </w:r>
      <w:r>
        <w:rPr>
          <w:rStyle w:val="City"/>
          <w:sz w:val="20"/>
          <w14:ligatures w14:val="standard"/>
        </w:rPr>
        <w:t>Florence, Alabama United States</w:t>
      </w:r>
      <w:r w:rsidR="00586A35" w:rsidRPr="00586A35">
        <w:rPr>
          <w:sz w:val="20"/>
          <w14:ligatures w14:val="standard"/>
        </w:rPr>
        <w:br/>
        <w:t xml:space="preserve"> </w:t>
      </w:r>
      <w:hyperlink r:id="rId16" w:history="1">
        <w:r>
          <w:rPr>
            <w:rStyle w:val="Hyperlink"/>
            <w:color w:val="auto"/>
            <w:u w:val="none"/>
            <w14:ligatures w14:val="standard"/>
          </w:rPr>
          <w:t>sgrossheim@una.edu</w:t>
        </w:r>
      </w:hyperlink>
    </w:p>
    <w:p w14:paraId="23F02DCC" w14:textId="77777777" w:rsidR="00F1446B" w:rsidRPr="00586A35" w:rsidRDefault="00F1446B" w:rsidP="00F1446B">
      <w:pPr>
        <w:pStyle w:val="AbsHead"/>
        <w:spacing w:line="480" w:lineRule="auto"/>
        <w:sectPr w:rsidR="00F1446B" w:rsidRPr="00586A35" w:rsidSect="00D32CF3">
          <w:endnotePr>
            <w:numFmt w:val="decimal"/>
          </w:endnotePr>
          <w:type w:val="continuous"/>
          <w:pgSz w:w="12240" w:h="15840" w:code="9"/>
          <w:pgMar w:top="1500" w:right="1080" w:bottom="1600" w:left="1080" w:header="1080" w:footer="1080" w:gutter="0"/>
          <w:pgNumType w:start="1"/>
          <w:cols w:space="480"/>
          <w:titlePg/>
          <w:docGrid w:linePitch="360"/>
        </w:sectPr>
      </w:pPr>
    </w:p>
    <w:p w14:paraId="5019B5BD" w14:textId="2A1211F8" w:rsidR="0007392C" w:rsidRPr="00586A35" w:rsidRDefault="00B511D3" w:rsidP="00F1446B">
      <w:pPr>
        <w:pStyle w:val="AbsHead"/>
      </w:pPr>
      <w:r>
        <w:t>1 Introduction</w:t>
      </w:r>
    </w:p>
    <w:p w14:paraId="1AADC187" w14:textId="531A2A79" w:rsidR="0007392C" w:rsidRPr="00B511D3" w:rsidRDefault="00DC112E" w:rsidP="00B511D3">
      <w:pPr>
        <w:pStyle w:val="Abstract"/>
        <w:rPr>
          <w:rFonts w:eastAsia="Verdana"/>
          <w14:ligatures w14:val="standard"/>
        </w:rPr>
      </w:pPr>
      <w:r w:rsidRPr="00586A35">
        <w:rPr>
          <w:rFonts w:eastAsia="Verdana"/>
          <w14:ligatures w14:val="standard"/>
        </w:rPr>
        <w:t>I</w:t>
      </w:r>
      <w:r w:rsidR="00B511D3">
        <w:rPr>
          <w:rFonts w:eastAsia="Verdana"/>
          <w14:ligatures w14:val="standard"/>
        </w:rPr>
        <w:t xml:space="preserve">n this paper, </w:t>
      </w:r>
      <w:r w:rsidR="00086B81">
        <w:rPr>
          <w:rFonts w:eastAsia="Verdana"/>
          <w14:ligatures w14:val="standard"/>
        </w:rPr>
        <w:t xml:space="preserve">we will be observing the programming language SQL. We will particularly observe the </w:t>
      </w:r>
      <w:r w:rsidR="00AA2BC1">
        <w:rPr>
          <w:rFonts w:eastAsia="Verdana"/>
          <w14:ligatures w14:val="standard"/>
        </w:rPr>
        <w:t xml:space="preserve">evolution </w:t>
      </w:r>
      <w:r w:rsidR="009A3632">
        <w:rPr>
          <w:rFonts w:eastAsia="Verdana"/>
          <w14:ligatures w14:val="standard"/>
        </w:rPr>
        <w:t xml:space="preserve">of SQL from the </w:t>
      </w:r>
      <w:r w:rsidR="00086B81">
        <w:rPr>
          <w:rFonts w:eastAsia="Verdana"/>
          <w14:ligatures w14:val="standard"/>
        </w:rPr>
        <w:t>past</w:t>
      </w:r>
      <w:r w:rsidR="009A3632">
        <w:rPr>
          <w:rFonts w:eastAsia="Verdana"/>
          <w14:ligatures w14:val="standard"/>
        </w:rPr>
        <w:t xml:space="preserve"> to the</w:t>
      </w:r>
      <w:r w:rsidR="00086B81">
        <w:rPr>
          <w:rFonts w:eastAsia="Verdana"/>
          <w14:ligatures w14:val="standard"/>
        </w:rPr>
        <w:t xml:space="preserve"> futur</w:t>
      </w:r>
      <w:r w:rsidR="009A3632">
        <w:rPr>
          <w:rFonts w:eastAsia="Verdana"/>
          <w14:ligatures w14:val="standard"/>
        </w:rPr>
        <w:t>e</w:t>
      </w:r>
      <w:r w:rsidR="00086B81">
        <w:rPr>
          <w:rFonts w:eastAsia="Verdana"/>
          <w14:ligatures w14:val="standard"/>
        </w:rPr>
        <w:t xml:space="preserve">. This paper will be </w:t>
      </w:r>
      <w:r w:rsidR="000011DF">
        <w:rPr>
          <w:rFonts w:eastAsia="Verdana"/>
          <w14:ligatures w14:val="standard"/>
        </w:rPr>
        <w:t xml:space="preserve">about </w:t>
      </w:r>
      <w:r w:rsidR="00086B81">
        <w:rPr>
          <w:rFonts w:eastAsia="Verdana"/>
          <w14:ligatures w14:val="standard"/>
        </w:rPr>
        <w:t xml:space="preserve">the path </w:t>
      </w:r>
      <w:r w:rsidR="00792812">
        <w:rPr>
          <w:rFonts w:eastAsia="Verdana"/>
          <w14:ligatures w14:val="standard"/>
        </w:rPr>
        <w:t>SQL</w:t>
      </w:r>
      <w:r w:rsidR="00086B81">
        <w:rPr>
          <w:rFonts w:eastAsia="Verdana"/>
          <w14:ligatures w14:val="standard"/>
        </w:rPr>
        <w:t xml:space="preserve"> has taken from being </w:t>
      </w:r>
      <w:r w:rsidR="00AA2BC1">
        <w:rPr>
          <w:rFonts w:eastAsia="Verdana"/>
          <w14:ligatures w14:val="standard"/>
        </w:rPr>
        <w:t xml:space="preserve">just </w:t>
      </w:r>
      <w:r w:rsidR="00086B81">
        <w:rPr>
          <w:rFonts w:eastAsia="Verdana"/>
          <w14:ligatures w14:val="standard"/>
        </w:rPr>
        <w:t>an idea</w:t>
      </w:r>
      <w:r w:rsidR="005010AE">
        <w:rPr>
          <w:rFonts w:eastAsia="Verdana"/>
          <w14:ligatures w14:val="standard"/>
        </w:rPr>
        <w:t xml:space="preserve"> </w:t>
      </w:r>
      <w:r w:rsidR="00086B81">
        <w:rPr>
          <w:rFonts w:eastAsia="Verdana"/>
          <w14:ligatures w14:val="standard"/>
        </w:rPr>
        <w:t xml:space="preserve">to being brought to life to shape the relational databases we use today. We </w:t>
      </w:r>
      <w:r w:rsidR="00617497">
        <w:rPr>
          <w:rFonts w:eastAsia="Verdana"/>
          <w14:ligatures w14:val="standard"/>
        </w:rPr>
        <w:t>will also</w:t>
      </w:r>
      <w:r w:rsidR="00086B81">
        <w:rPr>
          <w:rFonts w:eastAsia="Verdana"/>
          <w14:ligatures w14:val="standard"/>
        </w:rPr>
        <w:t xml:space="preserve"> </w:t>
      </w:r>
      <w:r w:rsidR="000011DF">
        <w:rPr>
          <w:rFonts w:eastAsia="Verdana"/>
          <w14:ligatures w14:val="standard"/>
        </w:rPr>
        <w:t xml:space="preserve">ponder upon what </w:t>
      </w:r>
      <w:r w:rsidR="00086B81">
        <w:rPr>
          <w:rFonts w:eastAsia="Verdana"/>
          <w14:ligatures w14:val="standard"/>
        </w:rPr>
        <w:t xml:space="preserve">the future development </w:t>
      </w:r>
      <w:r w:rsidR="003E7A49">
        <w:rPr>
          <w:rFonts w:eastAsia="Verdana"/>
          <w14:ligatures w14:val="standard"/>
        </w:rPr>
        <w:t xml:space="preserve">of </w:t>
      </w:r>
      <w:r w:rsidR="00086B81">
        <w:rPr>
          <w:rFonts w:eastAsia="Verdana"/>
          <w14:ligatures w14:val="standard"/>
        </w:rPr>
        <w:t>relational databases</w:t>
      </w:r>
      <w:r w:rsidR="000011DF">
        <w:rPr>
          <w:rFonts w:eastAsia="Verdana"/>
          <w14:ligatures w14:val="standard"/>
        </w:rPr>
        <w:t xml:space="preserve"> could look like</w:t>
      </w:r>
      <w:r w:rsidR="00086B81">
        <w:rPr>
          <w:rFonts w:eastAsia="Verdana"/>
          <w14:ligatures w14:val="standard"/>
        </w:rPr>
        <w:t>.</w:t>
      </w:r>
      <w:r w:rsidR="007D102E">
        <w:rPr>
          <w:rFonts w:eastAsia="Verdana"/>
          <w14:ligatures w14:val="standard"/>
        </w:rPr>
        <w:t xml:space="preserve"> Artificial intelligence has become </w:t>
      </w:r>
      <w:r w:rsidR="001706FE">
        <w:rPr>
          <w:rFonts w:eastAsia="Verdana"/>
          <w14:ligatures w14:val="standard"/>
        </w:rPr>
        <w:t xml:space="preserve">the </w:t>
      </w:r>
      <w:r w:rsidR="00617497">
        <w:rPr>
          <w:rFonts w:eastAsia="Verdana"/>
          <w14:ligatures w14:val="standard"/>
        </w:rPr>
        <w:t>focus</w:t>
      </w:r>
      <w:r w:rsidR="001706FE">
        <w:rPr>
          <w:rFonts w:eastAsia="Verdana"/>
          <w14:ligatures w14:val="standard"/>
        </w:rPr>
        <w:t xml:space="preserve"> </w:t>
      </w:r>
      <w:r w:rsidR="007D102E">
        <w:rPr>
          <w:rFonts w:eastAsia="Verdana"/>
          <w14:ligatures w14:val="standard"/>
        </w:rPr>
        <w:t xml:space="preserve">of </w:t>
      </w:r>
      <w:r w:rsidR="005010AE">
        <w:rPr>
          <w:rFonts w:eastAsia="Verdana"/>
          <w14:ligatures w14:val="standard"/>
        </w:rPr>
        <w:t xml:space="preserve">many fields as machine learning can accurately predict future trends, behaviors, and outcomes based on historical data. </w:t>
      </w:r>
      <w:r w:rsidR="007D102E">
        <w:rPr>
          <w:rFonts w:eastAsia="Verdana"/>
          <w14:ligatures w14:val="standard"/>
        </w:rPr>
        <w:t xml:space="preserve">As artificial intelligence and machine learning continue to gain </w:t>
      </w:r>
      <w:r w:rsidR="00C13D95">
        <w:rPr>
          <w:rFonts w:eastAsia="Verdana"/>
          <w14:ligatures w14:val="standard"/>
        </w:rPr>
        <w:t>popularity, SQL</w:t>
      </w:r>
      <w:r w:rsidR="007D102E">
        <w:rPr>
          <w:rFonts w:eastAsia="Verdana"/>
          <w14:ligatures w14:val="standard"/>
        </w:rPr>
        <w:t xml:space="preserve"> could be further innovated to integrate advanced analytics and predictive capabilities into relational databases</w:t>
      </w:r>
      <w:r w:rsidR="00E049C3">
        <w:rPr>
          <w:rFonts w:eastAsia="Verdana"/>
          <w14:ligatures w14:val="standard"/>
        </w:rPr>
        <w:t xml:space="preserve"> to help organizations make better business decisions</w:t>
      </w:r>
      <w:r w:rsidR="007D102E">
        <w:rPr>
          <w:rFonts w:eastAsia="Verdana"/>
          <w14:ligatures w14:val="standard"/>
        </w:rPr>
        <w:t>.</w:t>
      </w:r>
    </w:p>
    <w:p w14:paraId="1567E48B" w14:textId="77777777" w:rsidR="001B0379" w:rsidRPr="00F2073B" w:rsidRDefault="00086B81" w:rsidP="00F2073B">
      <w:pPr>
        <w:pStyle w:val="AckHead"/>
        <w:rPr>
          <w:b/>
          <w:bCs w:val="0"/>
          <w:sz w:val="22"/>
          <w:szCs w:val="22"/>
        </w:rPr>
      </w:pPr>
      <w:r w:rsidRPr="00F2073B">
        <w:rPr>
          <w:b/>
          <w:bCs w:val="0"/>
          <w:sz w:val="22"/>
          <w:szCs w:val="22"/>
        </w:rPr>
        <w:t xml:space="preserve">2 </w:t>
      </w:r>
      <w:r w:rsidR="008436EB" w:rsidRPr="00F2073B">
        <w:rPr>
          <w:b/>
          <w:bCs w:val="0"/>
          <w:sz w:val="22"/>
          <w:szCs w:val="22"/>
        </w:rPr>
        <w:t>Background</w:t>
      </w:r>
    </w:p>
    <w:p w14:paraId="3279FB14" w14:textId="12656751" w:rsidR="005022F8" w:rsidRPr="00DB120F" w:rsidRDefault="001B0379" w:rsidP="00F2073B">
      <w:pPr>
        <w:pStyle w:val="AckHead"/>
        <w:rPr>
          <w:b/>
        </w:rPr>
      </w:pPr>
      <w:r>
        <w:t xml:space="preserve">To create a database, one must gather, manage, and handle the data. </w:t>
      </w:r>
      <w:r w:rsidR="005010AE">
        <w:t xml:space="preserve">There </w:t>
      </w:r>
      <w:r w:rsidR="0074213C">
        <w:t>wer</w:t>
      </w:r>
      <w:r w:rsidR="005010AE">
        <w:t>e three unique waves in the history of database technologies</w:t>
      </w:r>
      <w:r w:rsidR="00DB120F">
        <w:t xml:space="preserve">. </w:t>
      </w:r>
      <w:r>
        <w:t xml:space="preserve">The first wave </w:t>
      </w:r>
      <w:r w:rsidR="00FD6E03">
        <w:t>had</w:t>
      </w:r>
      <w:r>
        <w:t xml:space="preserve"> immense physical libraries full of data that w</w:t>
      </w:r>
      <w:r w:rsidR="00FD6E03">
        <w:t>ere</w:t>
      </w:r>
      <w:r>
        <w:t xml:space="preserve"> handled using comprehensive index systems.</w:t>
      </w:r>
      <w:r w:rsidR="00DB120F">
        <w:t xml:space="preserve"> </w:t>
      </w:r>
      <w:r>
        <w:t>The second wave was in the form of punch card technology where data had to be processed mechanically by a tabulating machine.</w:t>
      </w:r>
      <w:r w:rsidR="00DB120F">
        <w:t xml:space="preserve"> </w:t>
      </w:r>
      <w:r>
        <w:t xml:space="preserve">The third wave was when the electronic computer was created. People of this time had never seen such vast amounts of information before. These databases were stored </w:t>
      </w:r>
      <w:r w:rsidR="007D102E">
        <w:t xml:space="preserve">on disk, and only the most refined programmers were able to retrieve the data from the disk. </w:t>
      </w:r>
      <w:r w:rsidR="003D0D0D">
        <w:t>Although the creation of databases on computers was revolutionary during those times, the world needed an easier way to access this data without the need for overly complicated programming</w:t>
      </w:r>
      <w:sdt>
        <w:sdtPr>
          <w:rPr>
            <w:b/>
          </w:rPr>
          <w:id w:val="1722246904"/>
          <w:citation/>
        </w:sdtPr>
        <w:sdtContent>
          <w:r w:rsidR="003D0D0D">
            <w:rPr>
              <w:b/>
            </w:rPr>
            <w:fldChar w:fldCharType="begin"/>
          </w:r>
          <w:r w:rsidR="003D0D0D">
            <w:instrText xml:space="preserve"> CITATION Guy15 \l 1033 </w:instrText>
          </w:r>
          <w:r w:rsidR="003D0D0D">
            <w:rPr>
              <w:b/>
            </w:rPr>
            <w:fldChar w:fldCharType="separate"/>
          </w:r>
          <w:r w:rsidR="004E6B64">
            <w:rPr>
              <w:noProof/>
            </w:rPr>
            <w:t xml:space="preserve"> </w:t>
          </w:r>
          <w:r w:rsidR="004E6B64" w:rsidRPr="004E6B64">
            <w:rPr>
              <w:noProof/>
            </w:rPr>
            <w:t>[1]</w:t>
          </w:r>
          <w:r w:rsidR="003D0D0D">
            <w:rPr>
              <w:b/>
            </w:rPr>
            <w:fldChar w:fldCharType="end"/>
          </w:r>
        </w:sdtContent>
      </w:sdt>
      <w:r w:rsidR="009F2055">
        <w:t>.</w:t>
      </w:r>
      <w:r w:rsidR="00792812">
        <w:t xml:space="preserve"> In the next section, the paper will outline how </w:t>
      </w:r>
      <w:r w:rsidR="00943DCF">
        <w:t xml:space="preserve">the </w:t>
      </w:r>
      <w:r w:rsidR="0074213C">
        <w:t xml:space="preserve">computer </w:t>
      </w:r>
      <w:r w:rsidR="00792812">
        <w:t xml:space="preserve">scientists </w:t>
      </w:r>
      <w:r w:rsidR="00943DCF">
        <w:t xml:space="preserve">who created SQL </w:t>
      </w:r>
      <w:r w:rsidR="0074213C">
        <w:t>did just that.</w:t>
      </w:r>
    </w:p>
    <w:p w14:paraId="465F7F48" w14:textId="5903E0EF" w:rsidR="00086B81" w:rsidRPr="00F2073B" w:rsidRDefault="00086B81" w:rsidP="00F2073B">
      <w:pPr>
        <w:pStyle w:val="AckHead"/>
        <w:rPr>
          <w:b/>
          <w:bCs w:val="0"/>
          <w:sz w:val="22"/>
          <w:szCs w:val="22"/>
        </w:rPr>
      </w:pPr>
      <w:r w:rsidRPr="00F2073B">
        <w:rPr>
          <w:b/>
          <w:bCs w:val="0"/>
          <w:sz w:val="22"/>
          <w:szCs w:val="22"/>
        </w:rPr>
        <w:t>2.1 Historical background</w:t>
      </w:r>
    </w:p>
    <w:p w14:paraId="304C73B1" w14:textId="77777777" w:rsidR="00F1446B" w:rsidRDefault="00823170" w:rsidP="00F2073B">
      <w:pPr>
        <w:pStyle w:val="AckHead"/>
        <w:rPr>
          <w:b/>
        </w:rPr>
      </w:pPr>
      <w:r>
        <w:t>In the early 1970s, the focus of research in computer science was to create a system that addressed persistent data. Persistent data was data that was to remain in a computer system until it was intentionally removed.</w:t>
      </w:r>
      <w:r w:rsidR="00193022">
        <w:t xml:space="preserve"> </w:t>
      </w:r>
      <w:r w:rsidR="0077359D">
        <w:t>E.F. (</w:t>
      </w:r>
      <w:r w:rsidR="00193022">
        <w:t>Ted</w:t>
      </w:r>
      <w:r w:rsidR="0077359D">
        <w:t>)</w:t>
      </w:r>
      <w:r w:rsidR="00193022">
        <w:t xml:space="preserve"> Codd</w:t>
      </w:r>
      <w:r w:rsidR="001706FE">
        <w:t xml:space="preserve"> was</w:t>
      </w:r>
      <w:r w:rsidR="0074213C">
        <w:t xml:space="preserve"> a computer scientist at IBM</w:t>
      </w:r>
      <w:r w:rsidR="001706FE">
        <w:t>. He</w:t>
      </w:r>
      <w:r w:rsidR="0074213C">
        <w:t xml:space="preserve"> created the “R</w:t>
      </w:r>
      <w:r w:rsidR="00193022">
        <w:t xml:space="preserve">elational </w:t>
      </w:r>
      <w:r w:rsidR="0074213C">
        <w:t>D</w:t>
      </w:r>
      <w:r w:rsidR="00193022">
        <w:t xml:space="preserve">ata </w:t>
      </w:r>
      <w:r w:rsidR="0074213C">
        <w:t>M</w:t>
      </w:r>
      <w:r w:rsidR="00193022">
        <w:t>odel</w:t>
      </w:r>
      <w:r w:rsidR="00617497">
        <w:t>,</w:t>
      </w:r>
      <w:r w:rsidR="0074213C">
        <w:t>” which was a new way to sort data</w:t>
      </w:r>
      <w:r w:rsidR="00CE30FE">
        <w:t xml:space="preserve"> into rows and columns</w:t>
      </w:r>
      <w:r w:rsidR="0074213C">
        <w:t>.</w:t>
      </w:r>
      <w:r w:rsidR="001B78D2">
        <w:t xml:space="preserve"> He </w:t>
      </w:r>
      <w:r w:rsidR="00A84C73">
        <w:t xml:space="preserve">also </w:t>
      </w:r>
      <w:r w:rsidR="00D80A55">
        <w:t xml:space="preserve">created </w:t>
      </w:r>
      <w:r w:rsidR="001B78D2">
        <w:t>two languages called Relational Algebra and Relational Calculus</w:t>
      </w:r>
      <w:r w:rsidR="00A84C73">
        <w:t xml:space="preserve"> that were used to </w:t>
      </w:r>
      <w:r w:rsidR="00D22B98">
        <w:t>query these databases</w:t>
      </w:r>
      <w:r w:rsidR="001B78D2">
        <w:t>.</w:t>
      </w:r>
      <w:r w:rsidR="00D80A55">
        <w:t xml:space="preserve"> </w:t>
      </w:r>
      <w:r w:rsidR="00CD047C">
        <w:t xml:space="preserve">Since Codd had an extensive background in mathematics, </w:t>
      </w:r>
      <w:r w:rsidR="00FB3BFD">
        <w:t xml:space="preserve">many operators in the languages were represented by </w:t>
      </w:r>
      <w:r w:rsidR="007F6084">
        <w:t xml:space="preserve">complex </w:t>
      </w:r>
      <w:r w:rsidR="00FB3BFD">
        <w:t>mathematical symbols.</w:t>
      </w:r>
    </w:p>
    <w:p w14:paraId="20BEA2C6" w14:textId="7FFF2543" w:rsidR="006863F2" w:rsidRDefault="007F6084" w:rsidP="00F2073B">
      <w:pPr>
        <w:pStyle w:val="AckHead"/>
        <w:rPr>
          <w:b/>
        </w:rPr>
      </w:pPr>
      <w:r>
        <w:t xml:space="preserve">Codd’s </w:t>
      </w:r>
      <w:r w:rsidR="0074213C">
        <w:t>model</w:t>
      </w:r>
      <w:r w:rsidR="00F57FF6">
        <w:t xml:space="preserve"> and languages were </w:t>
      </w:r>
      <w:r w:rsidR="00193022">
        <w:t>very influential to the creators of SQL.</w:t>
      </w:r>
      <w:r w:rsidR="0074213C">
        <w:t xml:space="preserve"> The men who </w:t>
      </w:r>
      <w:r w:rsidR="00F03236">
        <w:t xml:space="preserve">created </w:t>
      </w:r>
      <w:r w:rsidR="0074213C">
        <w:t xml:space="preserve">SQL are Don Chamberlin and Ray Boyce. Both men were captivated </w:t>
      </w:r>
      <w:r w:rsidR="00E1636A">
        <w:t>by</w:t>
      </w:r>
      <w:r w:rsidR="0074213C">
        <w:t xml:space="preserve"> how Codd’s languages could represent highly complex queries. However, both Chamberlin and Ray thought that there should be an easier way to represent these queries. They felt </w:t>
      </w:r>
      <w:r w:rsidR="00F03236">
        <w:t>as though</w:t>
      </w:r>
      <w:r w:rsidR="006863F2">
        <w:t xml:space="preserve"> </w:t>
      </w:r>
      <w:r w:rsidR="0074213C">
        <w:t>it should be possible to create a language that could be used by people who did not know</w:t>
      </w:r>
      <w:r w:rsidR="001706FE">
        <w:t xml:space="preserve"> much about</w:t>
      </w:r>
      <w:r w:rsidR="0074213C">
        <w:t xml:space="preserve"> mathematics and computer programming.</w:t>
      </w:r>
      <w:r w:rsidR="006863F2">
        <w:t xml:space="preserve"> </w:t>
      </w:r>
    </w:p>
    <w:p w14:paraId="11A0D27C" w14:textId="21223D2E" w:rsidR="00943DCF" w:rsidRDefault="006863F2" w:rsidP="00F2073B">
      <w:pPr>
        <w:pStyle w:val="AckHead"/>
        <w:rPr>
          <w:b/>
        </w:rPr>
      </w:pPr>
      <w:r>
        <w:t>Chamberlin and Ray went to work on the System R project at</w:t>
      </w:r>
      <w:r w:rsidR="0089707F">
        <w:t xml:space="preserve"> the</w:t>
      </w:r>
      <w:r>
        <w:t xml:space="preserve"> San Jose Laboratory in 1973. This is where they began their work on Sequel. Sequel allowed for queries to be displayed in a form that presented better readability, unlike</w:t>
      </w:r>
      <w:r w:rsidR="00943DCF">
        <w:t xml:space="preserve"> previous</w:t>
      </w:r>
      <w:r w:rsidR="00107A4E">
        <w:t xml:space="preserve"> languages. </w:t>
      </w:r>
      <w:r w:rsidR="00F1446B" w:rsidRPr="00A8494E">
        <w:rPr>
          <w:bCs w:val="0"/>
        </w:rPr>
        <w:t xml:space="preserve">Since </w:t>
      </w:r>
      <w:r w:rsidR="00CD32F1" w:rsidRPr="00A8494E">
        <w:rPr>
          <w:bCs w:val="0"/>
        </w:rPr>
        <w:t xml:space="preserve">Ted </w:t>
      </w:r>
      <w:r w:rsidR="00107A4E" w:rsidRPr="00A8494E">
        <w:rPr>
          <w:bCs w:val="0"/>
        </w:rPr>
        <w:t xml:space="preserve">Codd’s languages were </w:t>
      </w:r>
      <w:r w:rsidR="00943DCF" w:rsidRPr="00A8494E">
        <w:rPr>
          <w:bCs w:val="0"/>
        </w:rPr>
        <w:t>written with</w:t>
      </w:r>
      <w:r w:rsidR="00107A4E" w:rsidRPr="00A8494E">
        <w:rPr>
          <w:bCs w:val="0"/>
        </w:rPr>
        <w:t xml:space="preserve"> mathematical notation, </w:t>
      </w:r>
      <w:r w:rsidR="00F1446B" w:rsidRPr="00A8494E">
        <w:rPr>
          <w:bCs w:val="0"/>
        </w:rPr>
        <w:t xml:space="preserve">it was </w:t>
      </w:r>
      <w:r w:rsidR="00107A4E" w:rsidRPr="00A8494E">
        <w:rPr>
          <w:bCs w:val="0"/>
        </w:rPr>
        <w:t>hard for an average person to read. Sequel aimed for users to</w:t>
      </w:r>
      <w:r w:rsidR="00107A4E">
        <w:t xml:space="preserve"> be able to read the language as if it w</w:t>
      </w:r>
      <w:r w:rsidR="0089707F">
        <w:t>ere</w:t>
      </w:r>
      <w:r w:rsidR="00107A4E">
        <w:t xml:space="preserve"> just ordinary English. This is how Sequel got its name. Sequel stands for “A Structured English Query Language.” However, in 1977, Sequel was shortened to SQL because of trademark issues.</w:t>
      </w:r>
      <w:r w:rsidR="004C2D60">
        <w:t xml:space="preserve"> </w:t>
      </w:r>
    </w:p>
    <w:p w14:paraId="21EEDD4F" w14:textId="2C815C88" w:rsidR="00CF0787" w:rsidRDefault="00845FCC" w:rsidP="00F2073B">
      <w:pPr>
        <w:pStyle w:val="AckHead"/>
        <w:rPr>
          <w:b/>
        </w:rPr>
      </w:pPr>
      <w:r>
        <w:t xml:space="preserve">In 1974, Ray Boyce </w:t>
      </w:r>
      <w:r w:rsidR="001706FE">
        <w:t xml:space="preserve">died </w:t>
      </w:r>
      <w:r>
        <w:t xml:space="preserve">suddenly at age 26 from a ruptured brain aneurysm. This happened about a month after presenting a paper about Sequel at a conference in Ann Arbor, Michigan. Ray and Chamberlin only got to work on two papers together. The first was called “Sequel: A Structured English Query Language.” This paper became widely known. The second was called “Using a Structured English Query Language as a Data Definition Facility,” but was never published outside of IBM. Chamberlin stated that he enjoyed working with Ray and that </w:t>
      </w:r>
      <w:r w:rsidR="00CF0787">
        <w:t xml:space="preserve">he thought </w:t>
      </w:r>
      <w:r>
        <w:t xml:space="preserve">they had a seamless partnership. He also said he </w:t>
      </w:r>
      <w:r w:rsidR="001706FE">
        <w:t>thought that</w:t>
      </w:r>
      <w:r>
        <w:t xml:space="preserve"> Ray would have been pleased to see the </w:t>
      </w:r>
      <w:r w:rsidR="00CF0787">
        <w:t>impact</w:t>
      </w:r>
      <w:r>
        <w:t xml:space="preserve"> his ideas had on the world.</w:t>
      </w:r>
      <w:r w:rsidR="00B31E2F">
        <w:t xml:space="preserve"> </w:t>
      </w:r>
    </w:p>
    <w:p w14:paraId="4ABD903E" w14:textId="5E13355E" w:rsidR="00B31E2F" w:rsidRDefault="00B31E2F" w:rsidP="00F2073B">
      <w:pPr>
        <w:pStyle w:val="AckHead"/>
        <w:rPr>
          <w:b/>
        </w:rPr>
      </w:pPr>
      <w:r>
        <w:t>SQL</w:t>
      </w:r>
      <w:r w:rsidR="00D51DEF">
        <w:t xml:space="preserve"> went on </w:t>
      </w:r>
      <w:r>
        <w:t xml:space="preserve">to be </w:t>
      </w:r>
      <w:r w:rsidR="001706FE">
        <w:t>used</w:t>
      </w:r>
      <w:r>
        <w:t xml:space="preserve"> commercially in the late 1970s and early 1980s. It became a standard language definition called “Database Language SQL” in 1986. This standard was </w:t>
      </w:r>
      <w:r w:rsidR="001706FE">
        <w:t xml:space="preserve">formally </w:t>
      </w:r>
      <w:r>
        <w:t xml:space="preserve">adopted by the American National Standards Institute, </w:t>
      </w:r>
      <w:r w:rsidR="001706FE">
        <w:t xml:space="preserve">ANSI, </w:t>
      </w:r>
      <w:r>
        <w:t xml:space="preserve">and </w:t>
      </w:r>
      <w:r w:rsidR="001706FE">
        <w:t>the</w:t>
      </w:r>
      <w:r>
        <w:t xml:space="preserve"> International Organization for Standardization</w:t>
      </w:r>
      <w:r w:rsidR="001706FE">
        <w:t>, ISO</w:t>
      </w:r>
      <w:r>
        <w:t xml:space="preserve">. These are two very widely known standard groups. </w:t>
      </w:r>
      <w:r w:rsidR="00127C16">
        <w:t xml:space="preserve">SQL is still </w:t>
      </w:r>
      <w:r w:rsidR="00D51DEF">
        <w:t>standard</w:t>
      </w:r>
      <w:r w:rsidR="00127C16">
        <w:t xml:space="preserve"> today.</w:t>
      </w:r>
    </w:p>
    <w:p w14:paraId="73D9829C" w14:textId="133E6602" w:rsidR="003D0D0D" w:rsidRDefault="004C2D60" w:rsidP="00F2073B">
      <w:pPr>
        <w:pStyle w:val="AckHead"/>
        <w:rPr>
          <w:b/>
        </w:rPr>
      </w:pPr>
      <w:r>
        <w:t>As was s</w:t>
      </w:r>
      <w:r w:rsidR="00DF569D">
        <w:t>tated</w:t>
      </w:r>
      <w:r>
        <w:t xml:space="preserve"> earlier, the original plan for SQL was to be simple enough so it could be used by professionals whose area of expertise was not limited to just database management. However, this </w:t>
      </w:r>
      <w:r w:rsidR="001706FE">
        <w:t>plan did not hold up</w:t>
      </w:r>
      <w:r>
        <w:t xml:space="preserve"> as it is not as approachable to users with little to no training as the creators had originally hoped. SQL is now being used regularly by people who specialize in databases. </w:t>
      </w:r>
      <w:r>
        <w:lastRenderedPageBreak/>
        <w:t xml:space="preserve">These specialists repeatedly use SQL to process </w:t>
      </w:r>
      <w:r w:rsidR="00B31E2F">
        <w:t xml:space="preserve">transactions such as </w:t>
      </w:r>
      <w:r>
        <w:t>bank deposits, credit card purchases, and online auctions</w:t>
      </w:r>
      <w:sdt>
        <w:sdtPr>
          <w:rPr>
            <w:b/>
          </w:rPr>
          <w:id w:val="696428002"/>
          <w:citation/>
        </w:sdtPr>
        <w:sdtContent>
          <w:r w:rsidR="00193022">
            <w:rPr>
              <w:b/>
            </w:rPr>
            <w:fldChar w:fldCharType="begin"/>
          </w:r>
          <w:r w:rsidR="00193022">
            <w:instrText xml:space="preserve"> CITATION Cha12 \l 1033 </w:instrText>
          </w:r>
          <w:r w:rsidR="00193022">
            <w:rPr>
              <w:b/>
            </w:rPr>
            <w:fldChar w:fldCharType="separate"/>
          </w:r>
          <w:r w:rsidR="004E6B64">
            <w:rPr>
              <w:noProof/>
            </w:rPr>
            <w:t xml:space="preserve"> </w:t>
          </w:r>
          <w:r w:rsidR="004E6B64" w:rsidRPr="004E6B64">
            <w:rPr>
              <w:noProof/>
            </w:rPr>
            <w:t>[2]</w:t>
          </w:r>
          <w:r w:rsidR="00193022">
            <w:rPr>
              <w:b/>
            </w:rPr>
            <w:fldChar w:fldCharType="end"/>
          </w:r>
        </w:sdtContent>
      </w:sdt>
      <w:r w:rsidR="009F2055">
        <w:t>.</w:t>
      </w:r>
    </w:p>
    <w:p w14:paraId="15AC50A7" w14:textId="7B178A34" w:rsidR="00D02F19" w:rsidRPr="00F2073B" w:rsidRDefault="00086B81" w:rsidP="00F2073B">
      <w:pPr>
        <w:pStyle w:val="AckHead"/>
        <w:rPr>
          <w:b/>
          <w:bCs w:val="0"/>
          <w:sz w:val="22"/>
          <w:szCs w:val="22"/>
        </w:rPr>
      </w:pPr>
      <w:r w:rsidRPr="00F2073B">
        <w:rPr>
          <w:b/>
          <w:bCs w:val="0"/>
          <w:sz w:val="22"/>
          <w:szCs w:val="22"/>
        </w:rPr>
        <w:t>2.2 Language Overview</w:t>
      </w:r>
    </w:p>
    <w:p w14:paraId="1ABB16BD" w14:textId="65090B32" w:rsidR="00794B2F" w:rsidRDefault="00794B2F" w:rsidP="00F2073B">
      <w:pPr>
        <w:pStyle w:val="AckHead"/>
        <w:rPr>
          <w:b/>
        </w:rPr>
      </w:pPr>
      <w:r>
        <w:t>SQL is unlike other programming languages. This language is not written with algorithms that perform operations sequentially. Instead, the user simply states the requirements of what they need, and the database management system will use its framework to determine the steps it needs to take to retrieve the user-requested information</w:t>
      </w:r>
      <w:sdt>
        <w:sdtPr>
          <w:rPr>
            <w:b/>
          </w:rPr>
          <w:id w:val="-1176026559"/>
          <w:citation/>
        </w:sdtPr>
        <w:sdtContent>
          <w:r w:rsidR="007F4E77">
            <w:rPr>
              <w:b/>
            </w:rPr>
            <w:fldChar w:fldCharType="begin"/>
          </w:r>
          <w:r w:rsidR="007F4E77">
            <w:instrText xml:space="preserve"> CITATION McG00 \l 1033 </w:instrText>
          </w:r>
          <w:r w:rsidR="007F4E77">
            <w:rPr>
              <w:b/>
            </w:rPr>
            <w:fldChar w:fldCharType="separate"/>
          </w:r>
          <w:r w:rsidR="007F4E77">
            <w:rPr>
              <w:noProof/>
            </w:rPr>
            <w:t xml:space="preserve"> </w:t>
          </w:r>
          <w:r w:rsidR="007F4E77" w:rsidRPr="007F4E77">
            <w:rPr>
              <w:noProof/>
            </w:rPr>
            <w:t>[3]</w:t>
          </w:r>
          <w:r w:rsidR="007F4E77">
            <w:rPr>
              <w:b/>
            </w:rPr>
            <w:fldChar w:fldCharType="end"/>
          </w:r>
        </w:sdtContent>
      </w:sdt>
      <w:r w:rsidR="00C25B15">
        <w:t>.</w:t>
      </w:r>
      <w:r>
        <w:t xml:space="preserve"> Thus, SQL is a declarative language.</w:t>
      </w:r>
    </w:p>
    <w:p w14:paraId="08A5B06E" w14:textId="51C20626" w:rsidR="0043656E" w:rsidRPr="00F2073B" w:rsidRDefault="00F2073B" w:rsidP="00F2073B">
      <w:pPr>
        <w:pStyle w:val="AckHead"/>
      </w:pPr>
      <w:r>
        <w:t xml:space="preserve">    </w:t>
      </w:r>
      <w:r w:rsidR="00613891" w:rsidRPr="00F2073B">
        <w:rPr>
          <w:i/>
          <w:iCs/>
        </w:rPr>
        <w:t>2.2.1 Relational Databases</w:t>
      </w:r>
      <w:r w:rsidRPr="00F2073B">
        <w:rPr>
          <w:i/>
          <w:iCs/>
        </w:rPr>
        <w:t>.</w:t>
      </w:r>
      <w:r>
        <w:t xml:space="preserve"> </w:t>
      </w:r>
      <w:r w:rsidR="005008DC">
        <w:t>W</w:t>
      </w:r>
      <w:r w:rsidR="009722B7">
        <w:t xml:space="preserve">hat is a relation? A relation is a </w:t>
      </w:r>
      <w:r w:rsidR="00CA53A7">
        <w:t>two-dimensional</w:t>
      </w:r>
      <w:r w:rsidR="009722B7">
        <w:t xml:space="preserve"> table </w:t>
      </w:r>
      <w:r w:rsidR="00CA53A7">
        <w:t xml:space="preserve">where each column </w:t>
      </w:r>
      <w:r w:rsidR="0072709A">
        <w:t xml:space="preserve">has its own </w:t>
      </w:r>
      <w:r w:rsidR="00E63E65">
        <w:t xml:space="preserve">specifically </w:t>
      </w:r>
      <w:r w:rsidR="0072709A">
        <w:t>defined</w:t>
      </w:r>
      <w:r w:rsidR="00CA53A7">
        <w:t xml:space="preserve"> name</w:t>
      </w:r>
      <w:r w:rsidR="00E63E65">
        <w:t>.</w:t>
      </w:r>
      <w:r w:rsidR="007827E6">
        <w:t xml:space="preserve"> No column name should be the same.</w:t>
      </w:r>
      <w:r w:rsidR="00C57FB0">
        <w:t xml:space="preserve"> </w:t>
      </w:r>
      <w:r w:rsidR="007827E6">
        <w:t>T</w:t>
      </w:r>
      <w:r w:rsidR="00C57FB0">
        <w:t>he</w:t>
      </w:r>
      <w:r w:rsidR="00E438B3">
        <w:t xml:space="preserve"> values in th</w:t>
      </w:r>
      <w:r w:rsidR="007827E6">
        <w:t>e</w:t>
      </w:r>
      <w:r w:rsidR="00E438B3">
        <w:t xml:space="preserve"> column </w:t>
      </w:r>
      <w:r w:rsidR="00C57FB0">
        <w:t xml:space="preserve">should </w:t>
      </w:r>
      <w:r w:rsidR="00AF6FDB">
        <w:t xml:space="preserve">also </w:t>
      </w:r>
      <w:r w:rsidR="00E438B3">
        <w:t xml:space="preserve">have the same </w:t>
      </w:r>
      <w:r w:rsidR="00EB4998">
        <w:t xml:space="preserve">kind of </w:t>
      </w:r>
      <w:r w:rsidR="00E438B3">
        <w:t xml:space="preserve">attributes. </w:t>
      </w:r>
      <w:r w:rsidR="00C57FB0">
        <w:t>Also, e</w:t>
      </w:r>
      <w:r w:rsidR="008005A7">
        <w:t xml:space="preserve">ach row </w:t>
      </w:r>
      <w:r w:rsidR="00AF6FDB">
        <w:t xml:space="preserve">of the column </w:t>
      </w:r>
      <w:r w:rsidR="008005A7">
        <w:t>should</w:t>
      </w:r>
      <w:r w:rsidR="007634B2">
        <w:t xml:space="preserve"> </w:t>
      </w:r>
      <w:r w:rsidR="008005A7">
        <w:t>be</w:t>
      </w:r>
      <w:r w:rsidR="00914968">
        <w:t xml:space="preserve"> </w:t>
      </w:r>
      <w:r w:rsidR="00A879B9">
        <w:t>distinct</w:t>
      </w:r>
      <w:r w:rsidR="00AF6FDB">
        <w:t>.</w:t>
      </w:r>
      <w:r w:rsidR="00914968">
        <w:t xml:space="preserve"> </w:t>
      </w:r>
      <w:r w:rsidR="00AF6FDB">
        <w:t>T</w:t>
      </w:r>
      <w:r w:rsidR="00914968">
        <w:t xml:space="preserve">he order of </w:t>
      </w:r>
      <w:r w:rsidR="00EB4998">
        <w:t xml:space="preserve">the </w:t>
      </w:r>
      <w:r w:rsidR="00914968">
        <w:t xml:space="preserve">rows </w:t>
      </w:r>
      <w:r w:rsidR="00601A1A">
        <w:t>c</w:t>
      </w:r>
      <w:r w:rsidR="00EB4998">
        <w:t xml:space="preserve">ould </w:t>
      </w:r>
      <w:r w:rsidR="00601A1A">
        <w:t xml:space="preserve">be rearranged without </w:t>
      </w:r>
      <w:r w:rsidR="00B61AB8">
        <w:t xml:space="preserve">having serious </w:t>
      </w:r>
      <w:r w:rsidR="005F2016">
        <w:t>consequence</w:t>
      </w:r>
      <w:r w:rsidR="00B61AB8">
        <w:t>s</w:t>
      </w:r>
      <w:r w:rsidR="00AF6FDB">
        <w:t xml:space="preserve"> because </w:t>
      </w:r>
      <w:r w:rsidR="00E20CEC">
        <w:t xml:space="preserve">the </w:t>
      </w:r>
      <w:r w:rsidR="00AF6FDB">
        <w:t>order does not matter</w:t>
      </w:r>
      <w:r w:rsidR="00B61AB8">
        <w:t xml:space="preserve">. </w:t>
      </w:r>
      <w:r w:rsidR="005F2016">
        <w:t>A relational database is just a collection of these relations</w:t>
      </w:r>
      <w:r w:rsidR="00656359">
        <w:t>/tables</w:t>
      </w:r>
      <w:sdt>
        <w:sdtPr>
          <w:rPr>
            <w:b/>
          </w:rPr>
          <w:id w:val="431091147"/>
          <w:citation/>
        </w:sdtPr>
        <w:sdtContent>
          <w:r w:rsidR="00CF2DD1">
            <w:rPr>
              <w:b/>
            </w:rPr>
            <w:fldChar w:fldCharType="begin"/>
          </w:r>
          <w:r w:rsidR="00AB5498">
            <w:instrText xml:space="preserve">CITATION Pra91 \p 7 \l 1033 </w:instrText>
          </w:r>
          <w:r w:rsidR="00CF2DD1">
            <w:rPr>
              <w:b/>
            </w:rPr>
            <w:fldChar w:fldCharType="separate"/>
          </w:r>
          <w:r w:rsidR="00AB5498">
            <w:rPr>
              <w:noProof/>
            </w:rPr>
            <w:t xml:space="preserve"> </w:t>
          </w:r>
          <w:r w:rsidR="00AB5498" w:rsidRPr="00AB5498">
            <w:rPr>
              <w:noProof/>
            </w:rPr>
            <w:t>[4, p. 7]</w:t>
          </w:r>
          <w:r w:rsidR="00CF2DD1">
            <w:rPr>
              <w:b/>
            </w:rPr>
            <w:fldChar w:fldCharType="end"/>
          </w:r>
        </w:sdtContent>
      </w:sdt>
      <w:r w:rsidR="00C41C48">
        <w:t>.</w:t>
      </w:r>
      <w:r w:rsidR="009038B2">
        <w:t xml:space="preserve"> </w:t>
      </w:r>
      <w:r w:rsidR="005F1837">
        <w:t>Figure 1 shows an example of</w:t>
      </w:r>
      <w:r w:rsidR="007C2F40">
        <w:t xml:space="preserve"> what</w:t>
      </w:r>
      <w:r w:rsidR="005F1837">
        <w:t xml:space="preserve"> a relational database</w:t>
      </w:r>
      <w:r w:rsidR="007C2F40">
        <w:t xml:space="preserve"> could look like. </w:t>
      </w:r>
      <w:r w:rsidR="00290972">
        <w:t xml:space="preserve">To manipulate these </w:t>
      </w:r>
      <w:r w:rsidR="000167B9">
        <w:t>databases</w:t>
      </w:r>
      <w:r w:rsidR="00290972">
        <w:t xml:space="preserve">, </w:t>
      </w:r>
      <w:r w:rsidR="00C97728">
        <w:t xml:space="preserve">we need a database management system. The most popular </w:t>
      </w:r>
      <w:r w:rsidR="001F59E4">
        <w:t xml:space="preserve">and standard </w:t>
      </w:r>
      <w:r w:rsidR="00C97728">
        <w:t xml:space="preserve">approach for </w:t>
      </w:r>
      <w:r w:rsidR="00C57FB0">
        <w:t>manipulating data in a relational database is SQL</w:t>
      </w:r>
      <w:sdt>
        <w:sdtPr>
          <w:rPr>
            <w:b/>
          </w:rPr>
          <w:id w:val="1822534871"/>
          <w:citation/>
        </w:sdtPr>
        <w:sdtContent>
          <w:r w:rsidR="00951C71">
            <w:rPr>
              <w:b/>
            </w:rPr>
            <w:fldChar w:fldCharType="begin"/>
          </w:r>
          <w:r w:rsidR="00AB5498">
            <w:instrText xml:space="preserve">CITATION Dat87 \p 1 \l 1033 </w:instrText>
          </w:r>
          <w:r w:rsidR="00951C71">
            <w:rPr>
              <w:b/>
            </w:rPr>
            <w:fldChar w:fldCharType="separate"/>
          </w:r>
          <w:r w:rsidR="00AB5498">
            <w:rPr>
              <w:noProof/>
            </w:rPr>
            <w:t xml:space="preserve"> </w:t>
          </w:r>
          <w:r w:rsidR="00AB5498" w:rsidRPr="00AB5498">
            <w:rPr>
              <w:noProof/>
            </w:rPr>
            <w:t>[5, p. 1]</w:t>
          </w:r>
          <w:r w:rsidR="00951C71">
            <w:rPr>
              <w:b/>
            </w:rPr>
            <w:fldChar w:fldCharType="end"/>
          </w:r>
        </w:sdtContent>
      </w:sdt>
      <w:r w:rsidR="00AC02AF">
        <w:t>.</w:t>
      </w:r>
      <w:r w:rsidR="00C74F41">
        <w:t xml:space="preserve"> SQL is </w:t>
      </w:r>
      <w:r w:rsidR="00554C46">
        <w:t>the best language that can</w:t>
      </w:r>
      <w:r w:rsidR="00C74F41">
        <w:t xml:space="preserve"> </w:t>
      </w:r>
      <w:r w:rsidR="00554C46">
        <w:t xml:space="preserve">query, read, and update relational databases </w:t>
      </w:r>
      <w:sdt>
        <w:sdtPr>
          <w:rPr>
            <w:b/>
          </w:rPr>
          <w:id w:val="1218864545"/>
          <w:citation/>
        </w:sdtPr>
        <w:sdtContent>
          <w:r w:rsidR="00554C46">
            <w:rPr>
              <w:b/>
            </w:rPr>
            <w:fldChar w:fldCharType="begin"/>
          </w:r>
          <w:r w:rsidR="00554C46">
            <w:instrText xml:space="preserve"> CITATION McG00 \l 1033 </w:instrText>
          </w:r>
          <w:r w:rsidR="00554C46">
            <w:rPr>
              <w:b/>
            </w:rPr>
            <w:fldChar w:fldCharType="separate"/>
          </w:r>
          <w:r w:rsidR="00554C46" w:rsidRPr="00554C46">
            <w:rPr>
              <w:noProof/>
            </w:rPr>
            <w:t>[3]</w:t>
          </w:r>
          <w:r w:rsidR="00554C46">
            <w:rPr>
              <w:b/>
            </w:rPr>
            <w:fldChar w:fldCharType="end"/>
          </w:r>
        </w:sdtContent>
      </w:sdt>
      <w:r w:rsidR="00554C46">
        <w:t>.</w:t>
      </w:r>
    </w:p>
    <w:p w14:paraId="1D6C90E5" w14:textId="53C267F8" w:rsidR="00556456" w:rsidRDefault="00AF5864" w:rsidP="00F2073B">
      <w:pPr>
        <w:pStyle w:val="AckHead"/>
      </w:pPr>
      <w:r>
        <w:rPr>
          <w:noProof/>
        </w:rPr>
        <w:drawing>
          <wp:inline distT="0" distB="0" distL="0" distR="0" wp14:anchorId="641B7C91" wp14:editId="156232ED">
            <wp:extent cx="3076575" cy="885825"/>
            <wp:effectExtent l="0" t="0" r="9525" b="9525"/>
            <wp:docPr id="2128091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91929" name="Picture 1" descr="A screenshot of a computer&#10;&#10;Description automatically generated"/>
                    <pic:cNvPicPr/>
                  </pic:nvPicPr>
                  <pic:blipFill rotWithShape="1">
                    <a:blip r:embed="rId17"/>
                    <a:srcRect l="27481" t="41126" r="44548" b="44551"/>
                    <a:stretch/>
                  </pic:blipFill>
                  <pic:spPr bwMode="auto">
                    <a:xfrm>
                      <a:off x="0" y="0"/>
                      <a:ext cx="3076575" cy="885825"/>
                    </a:xfrm>
                    <a:prstGeom prst="rect">
                      <a:avLst/>
                    </a:prstGeom>
                    <a:ln>
                      <a:noFill/>
                    </a:ln>
                    <a:extLst>
                      <a:ext uri="{53640926-AAD7-44D8-BBD7-CCE9431645EC}">
                        <a14:shadowObscured xmlns:a14="http://schemas.microsoft.com/office/drawing/2010/main"/>
                      </a:ext>
                    </a:extLst>
                  </pic:spPr>
                </pic:pic>
              </a:graphicData>
            </a:graphic>
          </wp:inline>
        </w:drawing>
      </w:r>
    </w:p>
    <w:p w14:paraId="3D329AC9" w14:textId="2BAC1FE7" w:rsidR="00AF5864" w:rsidRPr="00C01C1C" w:rsidRDefault="00443F82" w:rsidP="00F2073B">
      <w:pPr>
        <w:pStyle w:val="AckHead"/>
        <w:rPr>
          <w:b/>
          <w:bCs w:val="0"/>
        </w:rPr>
      </w:pPr>
      <w:r w:rsidRPr="00C01C1C">
        <w:rPr>
          <w:b/>
          <w:bCs w:val="0"/>
        </w:rPr>
        <w:t xml:space="preserve">Figure 1: </w:t>
      </w:r>
      <w:r w:rsidR="000C0390" w:rsidRPr="00C01C1C">
        <w:rPr>
          <w:b/>
          <w:bCs w:val="0"/>
        </w:rPr>
        <w:t>A r</w:t>
      </w:r>
      <w:r w:rsidR="007C2F40" w:rsidRPr="00C01C1C">
        <w:rPr>
          <w:b/>
          <w:bCs w:val="0"/>
        </w:rPr>
        <w:t xml:space="preserve">elational </w:t>
      </w:r>
      <w:r w:rsidR="000C0390" w:rsidRPr="00C01C1C">
        <w:rPr>
          <w:b/>
          <w:bCs w:val="0"/>
        </w:rPr>
        <w:t>d</w:t>
      </w:r>
      <w:r w:rsidR="007C2F40" w:rsidRPr="00C01C1C">
        <w:rPr>
          <w:b/>
          <w:bCs w:val="0"/>
        </w:rPr>
        <w:t xml:space="preserve">atabase that </w:t>
      </w:r>
      <w:r w:rsidR="000C0390" w:rsidRPr="00C01C1C">
        <w:rPr>
          <w:b/>
          <w:bCs w:val="0"/>
        </w:rPr>
        <w:t>holds information about an employee</w:t>
      </w:r>
      <w:r w:rsidRPr="00C01C1C">
        <w:rPr>
          <w:b/>
          <w:bCs w:val="0"/>
        </w:rPr>
        <w:t xml:space="preserve"> </w:t>
      </w:r>
      <w:sdt>
        <w:sdtPr>
          <w:rPr>
            <w:b/>
            <w:bCs w:val="0"/>
          </w:rPr>
          <w:id w:val="-355579040"/>
          <w:citation/>
        </w:sdtPr>
        <w:sdtContent>
          <w:r w:rsidRPr="00C01C1C">
            <w:rPr>
              <w:b/>
              <w:bCs w:val="0"/>
            </w:rPr>
            <w:fldChar w:fldCharType="begin"/>
          </w:r>
          <w:r w:rsidRPr="00C01C1C">
            <w:rPr>
              <w:b/>
              <w:bCs w:val="0"/>
            </w:rPr>
            <w:instrText xml:space="preserve"> CITATION Cha12 \l 1033 </w:instrText>
          </w:r>
          <w:r w:rsidRPr="00C01C1C">
            <w:rPr>
              <w:b/>
              <w:bCs w:val="0"/>
            </w:rPr>
            <w:fldChar w:fldCharType="separate"/>
          </w:r>
          <w:r w:rsidRPr="00C01C1C">
            <w:rPr>
              <w:b/>
              <w:bCs w:val="0"/>
              <w:noProof/>
            </w:rPr>
            <w:t>[2]</w:t>
          </w:r>
          <w:r w:rsidRPr="00C01C1C">
            <w:rPr>
              <w:b/>
              <w:bCs w:val="0"/>
            </w:rPr>
            <w:fldChar w:fldCharType="end"/>
          </w:r>
        </w:sdtContent>
      </w:sdt>
      <w:r w:rsidRPr="00C01C1C">
        <w:rPr>
          <w:b/>
          <w:bCs w:val="0"/>
        </w:rPr>
        <w:t xml:space="preserve">. </w:t>
      </w:r>
    </w:p>
    <w:p w14:paraId="1C4BFA50" w14:textId="224FB3FC" w:rsidR="00D268FC" w:rsidRPr="0043656E" w:rsidRDefault="00A22419" w:rsidP="00F2073B">
      <w:pPr>
        <w:pStyle w:val="AckHead"/>
        <w:rPr>
          <w:b/>
        </w:rPr>
      </w:pPr>
      <w:r>
        <w:t>First, we should learn how a user can create a table in SQL.</w:t>
      </w:r>
      <w:r w:rsidR="004A109D">
        <w:t xml:space="preserve"> </w:t>
      </w:r>
      <w:r w:rsidR="00DF3C14">
        <w:t xml:space="preserve">When </w:t>
      </w:r>
      <w:r w:rsidR="001F59E4">
        <w:t>the user</w:t>
      </w:r>
      <w:r w:rsidR="00DF3C14">
        <w:t xml:space="preserve"> name</w:t>
      </w:r>
      <w:r w:rsidR="001F59E4">
        <w:t>s</w:t>
      </w:r>
      <w:r w:rsidR="00DF3C14">
        <w:t xml:space="preserve"> a column,</w:t>
      </w:r>
      <w:r w:rsidR="00C36253">
        <w:t xml:space="preserve"> the rules are:</w:t>
      </w:r>
      <w:r w:rsidR="00DF3C14">
        <w:t xml:space="preserve"> </w:t>
      </w:r>
      <w:r w:rsidR="00C36253">
        <w:t>T</w:t>
      </w:r>
      <w:r w:rsidR="00DF3C14">
        <w:t>he name can be no longer than 18 characters</w:t>
      </w:r>
      <w:r w:rsidR="00C36253">
        <w:t>. It must start with a letter. It can contain letters, numbers, and underscores, but it cannot contain spaces.</w:t>
      </w:r>
    </w:p>
    <w:p w14:paraId="36DAD46B" w14:textId="45683158" w:rsidR="00F138D1" w:rsidRDefault="00F138D1" w:rsidP="00F2073B">
      <w:pPr>
        <w:pStyle w:val="AckHead"/>
        <w:rPr>
          <w:b/>
        </w:rPr>
      </w:pPr>
      <w:r>
        <w:t xml:space="preserve">CREATE TABLE </w:t>
      </w:r>
      <w:r w:rsidR="00921BDA">
        <w:t>CUSTOMER</w:t>
      </w:r>
    </w:p>
    <w:p w14:paraId="642621D9" w14:textId="3EF2ACF4" w:rsidR="00F138D1" w:rsidRDefault="00F138D1" w:rsidP="00F2073B">
      <w:pPr>
        <w:pStyle w:val="AckHead"/>
        <w:rPr>
          <w:b/>
        </w:rPr>
      </w:pPr>
      <w:r>
        <w:tab/>
        <w:t>(</w:t>
      </w:r>
      <w:r w:rsidR="002B18CD">
        <w:t>CUST</w:t>
      </w:r>
      <w:r>
        <w:t>NUMB</w:t>
      </w:r>
      <w:r w:rsidR="002B18CD">
        <w:tab/>
      </w:r>
      <w:proofErr w:type="gramStart"/>
      <w:r w:rsidR="002B18CD">
        <w:t>DECIMAL(</w:t>
      </w:r>
      <w:proofErr w:type="gramEnd"/>
      <w:r w:rsidR="009274F2">
        <w:t>3</w:t>
      </w:r>
      <w:r w:rsidR="002B18CD">
        <w:t>),</w:t>
      </w:r>
    </w:p>
    <w:p w14:paraId="2F87690D" w14:textId="35F406FD" w:rsidR="002B18CD" w:rsidRDefault="002B18CD" w:rsidP="00F2073B">
      <w:pPr>
        <w:pStyle w:val="AckHead"/>
        <w:rPr>
          <w:b/>
        </w:rPr>
      </w:pPr>
      <w:r>
        <w:tab/>
        <w:t>CUSTNAME</w:t>
      </w:r>
      <w:r w:rsidR="00796650">
        <w:tab/>
      </w:r>
      <w:proofErr w:type="gramStart"/>
      <w:r w:rsidR="00796650">
        <w:t>CHAR(</w:t>
      </w:r>
      <w:proofErr w:type="gramEnd"/>
      <w:r w:rsidR="00796650">
        <w:t>15),</w:t>
      </w:r>
    </w:p>
    <w:p w14:paraId="051FFE17" w14:textId="3BD69A36" w:rsidR="00796650" w:rsidRDefault="00796650" w:rsidP="00F2073B">
      <w:pPr>
        <w:pStyle w:val="AckHead"/>
        <w:rPr>
          <w:b/>
        </w:rPr>
      </w:pPr>
      <w:r>
        <w:tab/>
        <w:t>CUSTADDR</w:t>
      </w:r>
      <w:r>
        <w:tab/>
      </w:r>
      <w:proofErr w:type="gramStart"/>
      <w:r>
        <w:t>CHAR(</w:t>
      </w:r>
      <w:proofErr w:type="gramEnd"/>
      <w:r>
        <w:t>25),</w:t>
      </w:r>
    </w:p>
    <w:p w14:paraId="5EFD99E5" w14:textId="47B37A18" w:rsidR="006533C1" w:rsidRDefault="00796650" w:rsidP="00F2073B">
      <w:pPr>
        <w:pStyle w:val="AckHead"/>
        <w:rPr>
          <w:b/>
        </w:rPr>
      </w:pPr>
      <w:r>
        <w:tab/>
      </w:r>
      <w:r w:rsidR="006533C1">
        <w:t>TOTSALES</w:t>
      </w:r>
      <w:r w:rsidR="006533C1">
        <w:tab/>
      </w:r>
      <w:proofErr w:type="gramStart"/>
      <w:r w:rsidR="006533C1">
        <w:t>DECIMAL(</w:t>
      </w:r>
      <w:proofErr w:type="gramEnd"/>
      <w:r w:rsidR="006533C1">
        <w:t>7,2))</w:t>
      </w:r>
    </w:p>
    <w:p w14:paraId="15874E73" w14:textId="4DA2073F" w:rsidR="00C00DAF" w:rsidRDefault="00821343" w:rsidP="00F2073B">
      <w:pPr>
        <w:pStyle w:val="AckHead"/>
        <w:rPr>
          <w:b/>
        </w:rPr>
      </w:pPr>
      <w:r>
        <w:t xml:space="preserve">The code above creates a table </w:t>
      </w:r>
      <w:r w:rsidR="00EF72F2">
        <w:t xml:space="preserve">named customer </w:t>
      </w:r>
      <w:r>
        <w:t xml:space="preserve">with four columns that describe the customer’s number, the customer’s name, the customer's address, and the total number of sales. </w:t>
      </w:r>
      <w:r w:rsidR="009274F2">
        <w:t xml:space="preserve">The customer’s number is a </w:t>
      </w:r>
      <w:r w:rsidR="00A6338D">
        <w:t xml:space="preserve">two-digit number, the customer's name is a </w:t>
      </w:r>
      <w:r w:rsidR="00A42874">
        <w:t>fifteen-character</w:t>
      </w:r>
      <w:r w:rsidR="00A6338D">
        <w:t xml:space="preserve"> long string, the customer’s address is a </w:t>
      </w:r>
      <w:r w:rsidR="00A42874">
        <w:t>twenty-five-character</w:t>
      </w:r>
      <w:r w:rsidR="00A6338D">
        <w:t xml:space="preserve"> long string, and the total sales is a </w:t>
      </w:r>
      <w:r w:rsidR="00A42874">
        <w:t>seven-digit</w:t>
      </w:r>
      <w:r w:rsidR="00A6338D">
        <w:t xml:space="preserve"> long number with two </w:t>
      </w:r>
      <w:r w:rsidR="00545FD6">
        <w:t>decimal places.</w:t>
      </w:r>
      <w:r w:rsidR="00A42874">
        <w:t xml:space="preserve"> This table will start completely </w:t>
      </w:r>
      <w:r w:rsidR="00A42874">
        <w:t xml:space="preserve">blank until </w:t>
      </w:r>
      <w:r w:rsidR="00C00DAF">
        <w:t xml:space="preserve">the user applies data manipulation commands and operations that are specified in the </w:t>
      </w:r>
      <w:r w:rsidR="00550C8B">
        <w:t xml:space="preserve">following </w:t>
      </w:r>
      <w:r w:rsidR="00C00DAF">
        <w:t>section</w:t>
      </w:r>
      <w:sdt>
        <w:sdtPr>
          <w:rPr>
            <w:b/>
          </w:rPr>
          <w:id w:val="-1220827797"/>
          <w:citation/>
        </w:sdtPr>
        <w:sdtContent>
          <w:r w:rsidR="00B7036B">
            <w:rPr>
              <w:b/>
            </w:rPr>
            <w:fldChar w:fldCharType="begin"/>
          </w:r>
          <w:r w:rsidR="00B7036B">
            <w:instrText xml:space="preserve">CITATION Pra91 \p 26 \l 1033 </w:instrText>
          </w:r>
          <w:r w:rsidR="00B7036B">
            <w:rPr>
              <w:b/>
            </w:rPr>
            <w:fldChar w:fldCharType="separate"/>
          </w:r>
          <w:r w:rsidR="00B7036B">
            <w:rPr>
              <w:noProof/>
            </w:rPr>
            <w:t xml:space="preserve"> </w:t>
          </w:r>
          <w:r w:rsidR="00B7036B" w:rsidRPr="00B7036B">
            <w:rPr>
              <w:noProof/>
            </w:rPr>
            <w:t>[4, p. 26]</w:t>
          </w:r>
          <w:r w:rsidR="00B7036B">
            <w:rPr>
              <w:b/>
            </w:rPr>
            <w:fldChar w:fldCharType="end"/>
          </w:r>
        </w:sdtContent>
      </w:sdt>
      <w:r w:rsidR="00C25B15">
        <w:t>.</w:t>
      </w:r>
    </w:p>
    <w:p w14:paraId="030B3DFF" w14:textId="67234264" w:rsidR="008A4579" w:rsidRPr="000D1D47" w:rsidRDefault="00636483" w:rsidP="00F2073B">
      <w:pPr>
        <w:pStyle w:val="AckHead"/>
        <w:rPr>
          <w:b/>
          <w:i/>
          <w:iCs/>
        </w:rPr>
      </w:pPr>
      <w:r>
        <w:rPr>
          <w:i/>
          <w:iCs/>
        </w:rPr>
        <w:t xml:space="preserve">    </w:t>
      </w:r>
      <w:r w:rsidR="00D268FC" w:rsidRPr="000D1D47">
        <w:rPr>
          <w:i/>
          <w:iCs/>
        </w:rPr>
        <w:t>2.2.</w:t>
      </w:r>
      <w:r w:rsidR="005D25C4" w:rsidRPr="000D1D47">
        <w:rPr>
          <w:i/>
          <w:iCs/>
        </w:rPr>
        <w:t>2</w:t>
      </w:r>
      <w:r w:rsidR="00B25467" w:rsidRPr="000D1D47">
        <w:rPr>
          <w:i/>
          <w:iCs/>
        </w:rPr>
        <w:t xml:space="preserve"> Data Manipulation</w:t>
      </w:r>
      <w:r w:rsidR="000D1D47" w:rsidRPr="000D1D47">
        <w:rPr>
          <w:i/>
          <w:iCs/>
        </w:rPr>
        <w:t>.</w:t>
      </w:r>
      <w:r w:rsidR="000D1D47">
        <w:rPr>
          <w:i/>
          <w:iCs/>
        </w:rPr>
        <w:t xml:space="preserve"> </w:t>
      </w:r>
      <w:r w:rsidR="00097D25">
        <w:t xml:space="preserve">The four basic </w:t>
      </w:r>
      <w:r w:rsidR="00616A16">
        <w:t xml:space="preserve">data manipulation operations in SQL are INSERT, </w:t>
      </w:r>
      <w:r w:rsidR="002A4A3D">
        <w:t xml:space="preserve">SELECT, </w:t>
      </w:r>
      <w:r w:rsidR="00616A16">
        <w:t>UPDATE, and DELETE</w:t>
      </w:r>
      <w:r w:rsidR="00FA333E">
        <w:t xml:space="preserve"> </w:t>
      </w:r>
      <w:sdt>
        <w:sdtPr>
          <w:rPr>
            <w:b/>
          </w:rPr>
          <w:id w:val="-393429693"/>
          <w:citation/>
        </w:sdtPr>
        <w:sdtContent>
          <w:r w:rsidR="00FA333E">
            <w:rPr>
              <w:b/>
            </w:rPr>
            <w:fldChar w:fldCharType="begin"/>
          </w:r>
          <w:r w:rsidR="00FA333E">
            <w:instrText xml:space="preserve">CITATION Dat87 \p 10 \l 1033 </w:instrText>
          </w:r>
          <w:r w:rsidR="00FA333E">
            <w:rPr>
              <w:b/>
            </w:rPr>
            <w:fldChar w:fldCharType="separate"/>
          </w:r>
          <w:r w:rsidR="00FA333E" w:rsidRPr="00FA333E">
            <w:rPr>
              <w:noProof/>
            </w:rPr>
            <w:t>[5, p. 10]</w:t>
          </w:r>
          <w:r w:rsidR="00FA333E">
            <w:rPr>
              <w:b/>
            </w:rPr>
            <w:fldChar w:fldCharType="end"/>
          </w:r>
        </w:sdtContent>
      </w:sdt>
      <w:r w:rsidR="00616A16">
        <w:t>.</w:t>
      </w:r>
      <w:r w:rsidR="004D3B01">
        <w:t xml:space="preserve"> </w:t>
      </w:r>
    </w:p>
    <w:p w14:paraId="3048BEF9" w14:textId="2735C756" w:rsidR="00824DEA" w:rsidRDefault="006F1EE4" w:rsidP="00F2073B">
      <w:pPr>
        <w:pStyle w:val="AckHead"/>
        <w:rPr>
          <w:b/>
        </w:rPr>
      </w:pPr>
      <w:r>
        <w:t xml:space="preserve">The most basic SQL command, </w:t>
      </w:r>
      <w:r w:rsidR="00580297">
        <w:t>or</w:t>
      </w:r>
      <w:r>
        <w:t xml:space="preserve"> SQL query, is SELECT. </w:t>
      </w:r>
      <w:r w:rsidR="00DD7273">
        <w:t xml:space="preserve">The SELECT operation </w:t>
      </w:r>
      <w:r w:rsidR="00E57972">
        <w:t xml:space="preserve">has </w:t>
      </w:r>
      <w:r w:rsidR="009D2BA5">
        <w:t>a form of “SELECT-FROM-WHER</w:t>
      </w:r>
      <w:r w:rsidR="00941E17">
        <w:t>E”</w:t>
      </w:r>
      <w:r w:rsidR="00DA5306">
        <w:t xml:space="preserve"> </w:t>
      </w:r>
      <w:sdt>
        <w:sdtPr>
          <w:rPr>
            <w:b/>
          </w:rPr>
          <w:id w:val="-394119851"/>
          <w:citation/>
        </w:sdtPr>
        <w:sdtContent>
          <w:r w:rsidR="00DA5306">
            <w:rPr>
              <w:b/>
            </w:rPr>
            <w:fldChar w:fldCharType="begin"/>
          </w:r>
          <w:r w:rsidR="00DA5306">
            <w:instrText xml:space="preserve">CITATION Dat87 \p 11 \l 1033 </w:instrText>
          </w:r>
          <w:r w:rsidR="00DA5306">
            <w:rPr>
              <w:b/>
            </w:rPr>
            <w:fldChar w:fldCharType="separate"/>
          </w:r>
          <w:r w:rsidR="00DA5306" w:rsidRPr="00DA5306">
            <w:rPr>
              <w:noProof/>
            </w:rPr>
            <w:t>[5, p. 11]</w:t>
          </w:r>
          <w:r w:rsidR="00DA5306">
            <w:rPr>
              <w:b/>
            </w:rPr>
            <w:fldChar w:fldCharType="end"/>
          </w:r>
        </w:sdtContent>
      </w:sdt>
      <w:r w:rsidR="00941E17">
        <w:t>.</w:t>
      </w:r>
      <w:r w:rsidR="000F0082">
        <w:t xml:space="preserve"> It is primarily used to retrieve data from a database</w:t>
      </w:r>
      <w:sdt>
        <w:sdtPr>
          <w:rPr>
            <w:b/>
          </w:rPr>
          <w:id w:val="993919796"/>
          <w:citation/>
        </w:sdtPr>
        <w:sdtContent>
          <w:r w:rsidR="003F117C">
            <w:rPr>
              <w:b/>
            </w:rPr>
            <w:fldChar w:fldCharType="begin"/>
          </w:r>
          <w:r w:rsidR="003F117C">
            <w:instrText xml:space="preserve">CITATION Pra91 \p 36 \l 1033 </w:instrText>
          </w:r>
          <w:r w:rsidR="003F117C">
            <w:rPr>
              <w:b/>
            </w:rPr>
            <w:fldChar w:fldCharType="separate"/>
          </w:r>
          <w:r w:rsidR="003F117C">
            <w:rPr>
              <w:noProof/>
            </w:rPr>
            <w:t xml:space="preserve"> </w:t>
          </w:r>
          <w:r w:rsidR="003F117C" w:rsidRPr="003F117C">
            <w:rPr>
              <w:noProof/>
            </w:rPr>
            <w:t>[4, p. 36]</w:t>
          </w:r>
          <w:r w:rsidR="003F117C">
            <w:rPr>
              <w:b/>
            </w:rPr>
            <w:fldChar w:fldCharType="end"/>
          </w:r>
        </w:sdtContent>
      </w:sdt>
      <w:r w:rsidR="000F0082">
        <w:t>.</w:t>
      </w:r>
    </w:p>
    <w:p w14:paraId="6683668A" w14:textId="1B80DA74" w:rsidR="003870F4" w:rsidRDefault="003870F4" w:rsidP="00F2073B">
      <w:pPr>
        <w:pStyle w:val="AckHead"/>
      </w:pPr>
      <w:r>
        <w:rPr>
          <w:noProof/>
        </w:rPr>
        <w:drawing>
          <wp:inline distT="0" distB="0" distL="0" distR="0" wp14:anchorId="39495ED8" wp14:editId="021FB2EE">
            <wp:extent cx="2970832" cy="695325"/>
            <wp:effectExtent l="0" t="0" r="1270" b="0"/>
            <wp:docPr id="430098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98065" name="Picture 1" descr="A screenshot of a computer&#10;&#10;Description automatically generated"/>
                    <pic:cNvPicPr/>
                  </pic:nvPicPr>
                  <pic:blipFill rotWithShape="1">
                    <a:blip r:embed="rId18"/>
                    <a:srcRect l="17191" t="16117" r="9374" b="53316"/>
                    <a:stretch/>
                  </pic:blipFill>
                  <pic:spPr bwMode="auto">
                    <a:xfrm>
                      <a:off x="0" y="0"/>
                      <a:ext cx="2982221" cy="697991"/>
                    </a:xfrm>
                    <a:prstGeom prst="rect">
                      <a:avLst/>
                    </a:prstGeom>
                    <a:ln>
                      <a:noFill/>
                    </a:ln>
                    <a:extLst>
                      <a:ext uri="{53640926-AAD7-44D8-BBD7-CCE9431645EC}">
                        <a14:shadowObscured xmlns:a14="http://schemas.microsoft.com/office/drawing/2010/main"/>
                      </a:ext>
                    </a:extLst>
                  </pic:spPr>
                </pic:pic>
              </a:graphicData>
            </a:graphic>
          </wp:inline>
        </w:drawing>
      </w:r>
    </w:p>
    <w:p w14:paraId="28E59FEC" w14:textId="01118495" w:rsidR="006A7D1A" w:rsidRDefault="006A7D1A" w:rsidP="006A7D1A">
      <w:pPr>
        <w:pStyle w:val="FigureCaption"/>
        <w:jc w:val="both"/>
        <w:rPr>
          <w:lang w:eastAsia="ja-JP"/>
          <w14:ligatures w14:val="standard"/>
        </w:rPr>
      </w:pPr>
      <w:r w:rsidRPr="00C14A4F">
        <w:rPr>
          <w:rStyle w:val="Label"/>
          <w14:ligatures w14:val="standard"/>
        </w:rPr>
        <w:t xml:space="preserve">Figure </w:t>
      </w:r>
      <w:r w:rsidR="000C0390">
        <w:rPr>
          <w:rStyle w:val="Label"/>
          <w14:ligatures w14:val="standard"/>
        </w:rPr>
        <w:t>2</w:t>
      </w:r>
      <w:r w:rsidRPr="00C14A4F">
        <w:rPr>
          <w:rStyle w:val="Label"/>
          <w14:ligatures w14:val="standard"/>
        </w:rPr>
        <w:t>:</w:t>
      </w:r>
      <w:r w:rsidRPr="00C14A4F">
        <w:rPr>
          <w:lang w:eastAsia="ja-JP"/>
          <w14:ligatures w14:val="standard"/>
        </w:rPr>
        <w:t xml:space="preserve"> </w:t>
      </w:r>
      <w:r w:rsidR="003A60B9">
        <w:rPr>
          <w:lang w:eastAsia="ja-JP"/>
          <w14:ligatures w14:val="standard"/>
        </w:rPr>
        <w:t xml:space="preserve">Example of </w:t>
      </w:r>
      <w:r>
        <w:rPr>
          <w:lang w:eastAsia="ja-JP"/>
          <w14:ligatures w14:val="standard"/>
        </w:rPr>
        <w:t>SQL SELECT</w:t>
      </w:r>
      <w:r w:rsidR="008A4579">
        <w:rPr>
          <w:lang w:eastAsia="ja-JP"/>
          <w14:ligatures w14:val="standard"/>
        </w:rPr>
        <w:t xml:space="preserve"> </w:t>
      </w:r>
      <w:r w:rsidR="00625138">
        <w:rPr>
          <w:lang w:eastAsia="ja-JP"/>
          <w14:ligatures w14:val="standard"/>
        </w:rPr>
        <w:t>query</w:t>
      </w:r>
      <w:r w:rsidR="00D06749">
        <w:rPr>
          <w:lang w:eastAsia="ja-JP"/>
          <w14:ligatures w14:val="standard"/>
        </w:rPr>
        <w:t xml:space="preserve"> </w:t>
      </w:r>
      <w:sdt>
        <w:sdtPr>
          <w:rPr>
            <w:lang w:eastAsia="ja-JP"/>
            <w14:ligatures w14:val="standard"/>
          </w:rPr>
          <w:id w:val="-538053873"/>
          <w:citation/>
        </w:sdtPr>
        <w:sdtContent>
          <w:r w:rsidR="003826A0">
            <w:rPr>
              <w:lang w:eastAsia="ja-JP"/>
              <w14:ligatures w14:val="standard"/>
            </w:rPr>
            <w:fldChar w:fldCharType="begin"/>
          </w:r>
          <w:r w:rsidR="003826A0">
            <w:rPr>
              <w:lang w:eastAsia="ja-JP"/>
              <w14:ligatures w14:val="standard"/>
            </w:rPr>
            <w:instrText xml:space="preserve">CITATION Pra91 \p 11 \l 1033 </w:instrText>
          </w:r>
          <w:r w:rsidR="003826A0">
            <w:rPr>
              <w:lang w:eastAsia="ja-JP"/>
              <w14:ligatures w14:val="standard"/>
            </w:rPr>
            <w:fldChar w:fldCharType="separate"/>
          </w:r>
          <w:r w:rsidR="003826A0" w:rsidRPr="003826A0">
            <w:rPr>
              <w:noProof/>
              <w:lang w:eastAsia="ja-JP"/>
              <w14:ligatures w14:val="standard"/>
            </w:rPr>
            <w:t>[4, p. 11]</w:t>
          </w:r>
          <w:r w:rsidR="003826A0">
            <w:rPr>
              <w:lang w:eastAsia="ja-JP"/>
              <w14:ligatures w14:val="standard"/>
            </w:rPr>
            <w:fldChar w:fldCharType="end"/>
          </w:r>
        </w:sdtContent>
      </w:sdt>
      <w:r w:rsidR="00625138">
        <w:rPr>
          <w:lang w:eastAsia="ja-JP"/>
          <w14:ligatures w14:val="standard"/>
        </w:rPr>
        <w:t>.</w:t>
      </w:r>
    </w:p>
    <w:p w14:paraId="71D3880A" w14:textId="6889F898" w:rsidR="00FA7D47" w:rsidRDefault="00FA7D47" w:rsidP="006A7D1A">
      <w:pPr>
        <w:pStyle w:val="FigureCaption"/>
        <w:jc w:val="both"/>
        <w:rPr>
          <w:b w:val="0"/>
          <w:bCs/>
          <w:lang w:eastAsia="ja-JP"/>
          <w14:ligatures w14:val="standard"/>
        </w:rPr>
      </w:pPr>
      <w:r>
        <w:rPr>
          <w:b w:val="0"/>
          <w:bCs/>
          <w:lang w:eastAsia="ja-JP"/>
          <w14:ligatures w14:val="standard"/>
        </w:rPr>
        <w:t xml:space="preserve">The notation in Figure </w:t>
      </w:r>
      <w:r w:rsidR="000C0390">
        <w:rPr>
          <w:b w:val="0"/>
          <w:bCs/>
          <w:lang w:eastAsia="ja-JP"/>
          <w14:ligatures w14:val="standard"/>
        </w:rPr>
        <w:t>2</w:t>
      </w:r>
      <w:r>
        <w:rPr>
          <w:b w:val="0"/>
          <w:bCs/>
          <w:lang w:eastAsia="ja-JP"/>
          <w14:ligatures w14:val="standard"/>
        </w:rPr>
        <w:t xml:space="preserve"> shows </w:t>
      </w:r>
      <w:r w:rsidR="00BD7536">
        <w:rPr>
          <w:b w:val="0"/>
          <w:bCs/>
          <w:lang w:eastAsia="ja-JP"/>
          <w14:ligatures w14:val="standard"/>
        </w:rPr>
        <w:t xml:space="preserve">that we </w:t>
      </w:r>
      <w:r w:rsidR="00F01F5A">
        <w:rPr>
          <w:b w:val="0"/>
          <w:bCs/>
          <w:lang w:eastAsia="ja-JP"/>
          <w14:ligatures w14:val="standard"/>
        </w:rPr>
        <w:t xml:space="preserve">first </w:t>
      </w:r>
      <w:r w:rsidR="00BD7536">
        <w:rPr>
          <w:b w:val="0"/>
          <w:bCs/>
          <w:lang w:eastAsia="ja-JP"/>
          <w14:ligatures w14:val="standard"/>
        </w:rPr>
        <w:t xml:space="preserve">select a </w:t>
      </w:r>
      <w:r w:rsidR="00F01F5A">
        <w:rPr>
          <w:b w:val="0"/>
          <w:bCs/>
          <w:lang w:eastAsia="ja-JP"/>
          <w14:ligatures w14:val="standard"/>
        </w:rPr>
        <w:t>specific column that we want to print.</w:t>
      </w:r>
      <w:r w:rsidR="00BD7536">
        <w:rPr>
          <w:b w:val="0"/>
          <w:bCs/>
          <w:lang w:eastAsia="ja-JP"/>
          <w14:ligatures w14:val="standard"/>
        </w:rPr>
        <w:t xml:space="preserve"> </w:t>
      </w:r>
      <w:r w:rsidR="00161EC6">
        <w:rPr>
          <w:b w:val="0"/>
          <w:bCs/>
          <w:lang w:eastAsia="ja-JP"/>
          <w14:ligatures w14:val="standard"/>
        </w:rPr>
        <w:t xml:space="preserve">Secondly, we specify what tables have these </w:t>
      </w:r>
      <w:r w:rsidR="00F62052">
        <w:rPr>
          <w:b w:val="0"/>
          <w:bCs/>
          <w:lang w:eastAsia="ja-JP"/>
          <w14:ligatures w14:val="standard"/>
        </w:rPr>
        <w:t xml:space="preserve">columns. Finally, </w:t>
      </w:r>
      <w:r w:rsidR="00950E2B">
        <w:rPr>
          <w:b w:val="0"/>
          <w:bCs/>
          <w:lang w:eastAsia="ja-JP"/>
          <w14:ligatures w14:val="standard"/>
        </w:rPr>
        <w:t xml:space="preserve">we use a restriction to apply to the </w:t>
      </w:r>
      <w:r w:rsidR="00EA6198">
        <w:rPr>
          <w:b w:val="0"/>
          <w:bCs/>
          <w:lang w:eastAsia="ja-JP"/>
          <w14:ligatures w14:val="standard"/>
        </w:rPr>
        <w:t xml:space="preserve">query. </w:t>
      </w:r>
      <w:r w:rsidR="0002504B">
        <w:rPr>
          <w:b w:val="0"/>
          <w:bCs/>
          <w:lang w:eastAsia="ja-JP"/>
          <w14:ligatures w14:val="standard"/>
        </w:rPr>
        <w:t>The example below</w:t>
      </w:r>
      <w:r w:rsidR="00F004F5">
        <w:rPr>
          <w:b w:val="0"/>
          <w:bCs/>
          <w:lang w:eastAsia="ja-JP"/>
          <w14:ligatures w14:val="standard"/>
        </w:rPr>
        <w:t xml:space="preserve"> shows that </w:t>
      </w:r>
      <w:r w:rsidR="00EA6198">
        <w:rPr>
          <w:b w:val="0"/>
          <w:bCs/>
          <w:lang w:eastAsia="ja-JP"/>
          <w14:ligatures w14:val="standard"/>
        </w:rPr>
        <w:t>the user want</w:t>
      </w:r>
      <w:r w:rsidR="00614435">
        <w:rPr>
          <w:b w:val="0"/>
          <w:bCs/>
          <w:lang w:eastAsia="ja-JP"/>
          <w14:ligatures w14:val="standard"/>
        </w:rPr>
        <w:t>s</w:t>
      </w:r>
      <w:r w:rsidR="00EA6198">
        <w:rPr>
          <w:b w:val="0"/>
          <w:bCs/>
          <w:lang w:eastAsia="ja-JP"/>
          <w14:ligatures w14:val="standard"/>
        </w:rPr>
        <w:t xml:space="preserve"> to print the customer’s name</w:t>
      </w:r>
      <w:r w:rsidR="001A7160">
        <w:rPr>
          <w:b w:val="0"/>
          <w:bCs/>
          <w:lang w:eastAsia="ja-JP"/>
          <w14:ligatures w14:val="standard"/>
        </w:rPr>
        <w:t xml:space="preserve"> from the customer table</w:t>
      </w:r>
      <w:r w:rsidR="00C153DE">
        <w:rPr>
          <w:b w:val="0"/>
          <w:bCs/>
          <w:lang w:eastAsia="ja-JP"/>
          <w14:ligatures w14:val="standard"/>
        </w:rPr>
        <w:t xml:space="preserve"> whe</w:t>
      </w:r>
      <w:r w:rsidR="00752709">
        <w:rPr>
          <w:b w:val="0"/>
          <w:bCs/>
          <w:lang w:eastAsia="ja-JP"/>
          <w14:ligatures w14:val="standard"/>
        </w:rPr>
        <w:t>n</w:t>
      </w:r>
      <w:r w:rsidR="00C153DE">
        <w:rPr>
          <w:b w:val="0"/>
          <w:bCs/>
          <w:lang w:eastAsia="ja-JP"/>
          <w14:ligatures w14:val="standard"/>
        </w:rPr>
        <w:t xml:space="preserve"> the customer’s number is equal to </w:t>
      </w:r>
      <w:r w:rsidR="006D4E8C">
        <w:rPr>
          <w:b w:val="0"/>
          <w:bCs/>
          <w:lang w:eastAsia="ja-JP"/>
          <w14:ligatures w14:val="standard"/>
        </w:rPr>
        <w:t>178</w:t>
      </w:r>
      <w:r w:rsidR="00E2364D">
        <w:rPr>
          <w:b w:val="0"/>
          <w:bCs/>
          <w:lang w:eastAsia="ja-JP"/>
          <w14:ligatures w14:val="standard"/>
        </w:rPr>
        <w:t xml:space="preserve"> </w:t>
      </w:r>
      <w:sdt>
        <w:sdtPr>
          <w:rPr>
            <w:b w:val="0"/>
            <w:bCs/>
            <w:lang w:eastAsia="ja-JP"/>
            <w14:ligatures w14:val="standard"/>
          </w:rPr>
          <w:id w:val="1242760364"/>
          <w:citation/>
        </w:sdtPr>
        <w:sdtContent>
          <w:r w:rsidR="00E2364D" w:rsidRPr="00274B44">
            <w:rPr>
              <w:b w:val="0"/>
              <w:bCs/>
              <w:lang w:eastAsia="ja-JP"/>
              <w14:ligatures w14:val="standard"/>
            </w:rPr>
            <w:fldChar w:fldCharType="begin"/>
          </w:r>
          <w:r w:rsidR="00E2364D" w:rsidRPr="00274B44">
            <w:rPr>
              <w:b w:val="0"/>
              <w:bCs/>
              <w:lang w:eastAsia="ja-JP"/>
              <w14:ligatures w14:val="standard"/>
            </w:rPr>
            <w:instrText xml:space="preserve">CITATION Pra91 \p 11-12 \l 1033 </w:instrText>
          </w:r>
          <w:r w:rsidR="00E2364D" w:rsidRPr="00274B44">
            <w:rPr>
              <w:b w:val="0"/>
              <w:bCs/>
              <w:lang w:eastAsia="ja-JP"/>
              <w14:ligatures w14:val="standard"/>
            </w:rPr>
            <w:fldChar w:fldCharType="separate"/>
          </w:r>
          <w:r w:rsidR="00E2364D" w:rsidRPr="00274B44">
            <w:rPr>
              <w:b w:val="0"/>
              <w:bCs/>
              <w:noProof/>
              <w:lang w:eastAsia="ja-JP"/>
              <w14:ligatures w14:val="standard"/>
            </w:rPr>
            <w:t>[4, pp. 11-12]</w:t>
          </w:r>
          <w:r w:rsidR="00E2364D" w:rsidRPr="00274B44">
            <w:rPr>
              <w:b w:val="0"/>
              <w:bCs/>
              <w:lang w:eastAsia="ja-JP"/>
              <w14:ligatures w14:val="standard"/>
            </w:rPr>
            <w:fldChar w:fldCharType="end"/>
          </w:r>
        </w:sdtContent>
      </w:sdt>
      <w:r w:rsidR="00C153DE">
        <w:rPr>
          <w:b w:val="0"/>
          <w:bCs/>
          <w:lang w:eastAsia="ja-JP"/>
          <w14:ligatures w14:val="standard"/>
        </w:rPr>
        <w:t xml:space="preserve">. </w:t>
      </w:r>
    </w:p>
    <w:p w14:paraId="1ED4806A" w14:textId="5581CDE4" w:rsidR="00C153DE" w:rsidRDefault="00C153DE" w:rsidP="006A7D1A">
      <w:pPr>
        <w:pStyle w:val="FigureCaption"/>
        <w:jc w:val="both"/>
        <w:rPr>
          <w:b w:val="0"/>
          <w:bCs/>
          <w:lang w:eastAsia="ja-JP"/>
          <w14:ligatures w14:val="standard"/>
        </w:rPr>
      </w:pPr>
      <w:r>
        <w:rPr>
          <w:b w:val="0"/>
          <w:bCs/>
          <w:lang w:eastAsia="ja-JP"/>
          <w14:ligatures w14:val="standard"/>
        </w:rPr>
        <w:t>SELECT CUSTNAME</w:t>
      </w:r>
    </w:p>
    <w:p w14:paraId="6825F903" w14:textId="0FF7A06A" w:rsidR="00C153DE" w:rsidRDefault="00C153DE" w:rsidP="006A7D1A">
      <w:pPr>
        <w:pStyle w:val="FigureCaption"/>
        <w:jc w:val="both"/>
        <w:rPr>
          <w:b w:val="0"/>
          <w:bCs/>
          <w:lang w:eastAsia="ja-JP"/>
          <w14:ligatures w14:val="standard"/>
        </w:rPr>
      </w:pPr>
      <w:r>
        <w:rPr>
          <w:b w:val="0"/>
          <w:bCs/>
          <w:lang w:eastAsia="ja-JP"/>
          <w14:ligatures w14:val="standard"/>
        </w:rPr>
        <w:tab/>
        <w:t>FROM CUSTOMER</w:t>
      </w:r>
    </w:p>
    <w:p w14:paraId="6F7347D2" w14:textId="16EE45D2" w:rsidR="00C153DE" w:rsidRDefault="00C153DE" w:rsidP="006A7D1A">
      <w:pPr>
        <w:pStyle w:val="FigureCaption"/>
        <w:jc w:val="both"/>
        <w:rPr>
          <w:b w:val="0"/>
          <w:bCs/>
          <w:lang w:eastAsia="ja-JP"/>
          <w14:ligatures w14:val="standard"/>
        </w:rPr>
      </w:pPr>
      <w:r>
        <w:rPr>
          <w:b w:val="0"/>
          <w:bCs/>
          <w:lang w:eastAsia="ja-JP"/>
          <w14:ligatures w14:val="standard"/>
        </w:rPr>
        <w:tab/>
        <w:t>WHERE CUST</w:t>
      </w:r>
      <w:r w:rsidR="00752709">
        <w:rPr>
          <w:b w:val="0"/>
          <w:bCs/>
          <w:lang w:eastAsia="ja-JP"/>
          <w14:ligatures w14:val="standard"/>
        </w:rPr>
        <w:t>NUMB = 1</w:t>
      </w:r>
      <w:r w:rsidR="006D4E8C">
        <w:rPr>
          <w:b w:val="0"/>
          <w:bCs/>
          <w:lang w:eastAsia="ja-JP"/>
          <w14:ligatures w14:val="standard"/>
        </w:rPr>
        <w:t>78</w:t>
      </w:r>
      <w:r w:rsidR="009E3515">
        <w:rPr>
          <w:b w:val="0"/>
          <w:bCs/>
          <w:lang w:eastAsia="ja-JP"/>
          <w14:ligatures w14:val="standard"/>
        </w:rPr>
        <w:t xml:space="preserve"> </w:t>
      </w:r>
    </w:p>
    <w:p w14:paraId="1509834E" w14:textId="1B56816F" w:rsidR="00752709" w:rsidRDefault="00FE0A46" w:rsidP="006A7D1A">
      <w:pPr>
        <w:pStyle w:val="FigureCaption"/>
        <w:jc w:val="both"/>
        <w:rPr>
          <w:b w:val="0"/>
          <w:bCs/>
          <w:lang w:eastAsia="ja-JP"/>
          <w14:ligatures w14:val="standard"/>
        </w:rPr>
      </w:pPr>
      <w:r>
        <w:rPr>
          <w:b w:val="0"/>
          <w:bCs/>
          <w:lang w:eastAsia="ja-JP"/>
          <w14:ligatures w14:val="standard"/>
        </w:rPr>
        <w:t>The INSERT</w:t>
      </w:r>
      <w:r w:rsidR="00155026">
        <w:rPr>
          <w:b w:val="0"/>
          <w:bCs/>
          <w:lang w:eastAsia="ja-JP"/>
          <w14:ligatures w14:val="standard"/>
        </w:rPr>
        <w:t xml:space="preserve"> query</w:t>
      </w:r>
      <w:r w:rsidR="004740D5">
        <w:rPr>
          <w:b w:val="0"/>
          <w:bCs/>
          <w:lang w:eastAsia="ja-JP"/>
          <w14:ligatures w14:val="standard"/>
        </w:rPr>
        <w:t xml:space="preserve"> is a way to add rows to each table. It</w:t>
      </w:r>
      <w:r w:rsidR="00155026">
        <w:rPr>
          <w:b w:val="0"/>
          <w:bCs/>
          <w:lang w:eastAsia="ja-JP"/>
          <w14:ligatures w14:val="standard"/>
        </w:rPr>
        <w:t xml:space="preserve"> has a form of INSERT INTO</w:t>
      </w:r>
      <w:r w:rsidR="000F036F">
        <w:rPr>
          <w:b w:val="0"/>
          <w:bCs/>
          <w:lang w:eastAsia="ja-JP"/>
          <w14:ligatures w14:val="standard"/>
        </w:rPr>
        <w:t xml:space="preserve"> followed by VALUES. </w:t>
      </w:r>
      <w:r w:rsidR="00D742CE">
        <w:rPr>
          <w:b w:val="0"/>
          <w:bCs/>
          <w:lang w:eastAsia="ja-JP"/>
          <w14:ligatures w14:val="standard"/>
        </w:rPr>
        <w:t xml:space="preserve">After INSERT INTO, the user should specify which table they would like to add the data into. After VALUES, the </w:t>
      </w:r>
      <w:r w:rsidR="002E7FA8">
        <w:rPr>
          <w:b w:val="0"/>
          <w:bCs/>
          <w:lang w:eastAsia="ja-JP"/>
          <w14:ligatures w14:val="standard"/>
        </w:rPr>
        <w:t xml:space="preserve">user should input the values they want to add to the table. </w:t>
      </w:r>
      <w:r w:rsidR="0062796C">
        <w:rPr>
          <w:b w:val="0"/>
          <w:bCs/>
          <w:lang w:eastAsia="ja-JP"/>
          <w14:ligatures w14:val="standard"/>
        </w:rPr>
        <w:t xml:space="preserve">This is relatively simple, </w:t>
      </w:r>
      <w:r w:rsidR="00CE30FE">
        <w:rPr>
          <w:b w:val="0"/>
          <w:bCs/>
          <w:lang w:eastAsia="ja-JP"/>
          <w14:ligatures w14:val="standard"/>
        </w:rPr>
        <w:t>but</w:t>
      </w:r>
      <w:r w:rsidR="0062796C">
        <w:rPr>
          <w:b w:val="0"/>
          <w:bCs/>
          <w:lang w:eastAsia="ja-JP"/>
          <w14:ligatures w14:val="standard"/>
        </w:rPr>
        <w:t xml:space="preserve"> the user must remember that c</w:t>
      </w:r>
      <w:r w:rsidR="006A39C1">
        <w:rPr>
          <w:b w:val="0"/>
          <w:bCs/>
          <w:lang w:eastAsia="ja-JP"/>
          <w14:ligatures w14:val="standard"/>
        </w:rPr>
        <w:t>haracter values should be enclosed by single quot</w:t>
      </w:r>
      <w:r w:rsidR="00C33BA1">
        <w:rPr>
          <w:b w:val="0"/>
          <w:bCs/>
          <w:lang w:eastAsia="ja-JP"/>
          <w14:ligatures w14:val="standard"/>
        </w:rPr>
        <w:t>ation</w:t>
      </w:r>
      <w:r w:rsidR="006A39C1">
        <w:rPr>
          <w:b w:val="0"/>
          <w:bCs/>
          <w:lang w:eastAsia="ja-JP"/>
          <w14:ligatures w14:val="standard"/>
        </w:rPr>
        <w:t xml:space="preserve"> marks. </w:t>
      </w:r>
      <w:r w:rsidR="00201B53">
        <w:rPr>
          <w:b w:val="0"/>
          <w:bCs/>
          <w:lang w:eastAsia="ja-JP"/>
          <w14:ligatures w14:val="standard"/>
        </w:rPr>
        <w:t>The code below will add the data enclosed in parentheses to the SLSREP table.</w:t>
      </w:r>
    </w:p>
    <w:p w14:paraId="3382FC41" w14:textId="3425F84E" w:rsidR="00CE7A5D" w:rsidRDefault="00CE7A5D" w:rsidP="006A7D1A">
      <w:pPr>
        <w:pStyle w:val="FigureCaption"/>
        <w:jc w:val="both"/>
        <w:rPr>
          <w:b w:val="0"/>
          <w:bCs/>
          <w:lang w:eastAsia="ja-JP"/>
          <w14:ligatures w14:val="standard"/>
        </w:rPr>
      </w:pPr>
      <w:r>
        <w:rPr>
          <w:b w:val="0"/>
          <w:bCs/>
          <w:lang w:eastAsia="ja-JP"/>
          <w14:ligatures w14:val="standard"/>
        </w:rPr>
        <w:t>INSERT INTO SLSREP</w:t>
      </w:r>
    </w:p>
    <w:p w14:paraId="4F56567F" w14:textId="7034CD3C" w:rsidR="0062796C" w:rsidRDefault="00162554" w:rsidP="006A7D1A">
      <w:pPr>
        <w:pStyle w:val="FigureCaption"/>
        <w:jc w:val="both"/>
        <w:rPr>
          <w:b w:val="0"/>
          <w:bCs/>
          <w:lang w:eastAsia="ja-JP"/>
          <w14:ligatures w14:val="standard"/>
        </w:rPr>
      </w:pPr>
      <w:r>
        <w:rPr>
          <w:b w:val="0"/>
          <w:bCs/>
          <w:lang w:eastAsia="ja-JP"/>
          <w14:ligatures w14:val="standard"/>
        </w:rPr>
        <w:t xml:space="preserve">           </w:t>
      </w:r>
      <w:r w:rsidR="0062796C">
        <w:rPr>
          <w:b w:val="0"/>
          <w:bCs/>
          <w:lang w:eastAsia="ja-JP"/>
          <w14:ligatures w14:val="standard"/>
        </w:rPr>
        <w:t>VALUES</w:t>
      </w:r>
    </w:p>
    <w:p w14:paraId="1D3F8CE5" w14:textId="0F70E802" w:rsidR="009A6CC3" w:rsidRDefault="00162554" w:rsidP="006A7D1A">
      <w:pPr>
        <w:pStyle w:val="FigureCaption"/>
        <w:jc w:val="both"/>
        <w:rPr>
          <w:b w:val="0"/>
          <w:bCs/>
          <w:lang w:eastAsia="ja-JP"/>
          <w14:ligatures w14:val="standard"/>
        </w:rPr>
      </w:pPr>
      <w:r>
        <w:rPr>
          <w:b w:val="0"/>
          <w:bCs/>
          <w:lang w:eastAsia="ja-JP"/>
          <w14:ligatures w14:val="standard"/>
        </w:rPr>
        <w:t xml:space="preserve">            </w:t>
      </w:r>
      <w:r w:rsidR="0062796C">
        <w:rPr>
          <w:b w:val="0"/>
          <w:bCs/>
          <w:lang w:eastAsia="ja-JP"/>
          <w14:ligatures w14:val="standard"/>
        </w:rPr>
        <w:t>(</w:t>
      </w:r>
      <w:proofErr w:type="gramStart"/>
      <w:r w:rsidR="00D56F50">
        <w:rPr>
          <w:b w:val="0"/>
          <w:bCs/>
          <w:lang w:eastAsia="ja-JP"/>
          <w14:ligatures w14:val="standard"/>
        </w:rPr>
        <w:t>3,  ‘</w:t>
      </w:r>
      <w:proofErr w:type="gramEnd"/>
      <w:r w:rsidR="00D56F50">
        <w:rPr>
          <w:b w:val="0"/>
          <w:bCs/>
          <w:lang w:eastAsia="ja-JP"/>
          <w14:ligatures w14:val="standard"/>
        </w:rPr>
        <w:t xml:space="preserve">Jones’, ‘Mary’, ‘123 Main, Grant, MI’, </w:t>
      </w:r>
      <w:r>
        <w:rPr>
          <w:b w:val="0"/>
          <w:bCs/>
          <w:lang w:eastAsia="ja-JP"/>
          <w14:ligatures w14:val="standard"/>
        </w:rPr>
        <w:t>2150.00, 0.05)</w:t>
      </w:r>
    </w:p>
    <w:p w14:paraId="1AABFB26" w14:textId="69D8FBF3" w:rsidR="00CE7A5D" w:rsidRDefault="00067748" w:rsidP="006A7D1A">
      <w:pPr>
        <w:pStyle w:val="FigureCaption"/>
        <w:jc w:val="both"/>
        <w:rPr>
          <w:b w:val="0"/>
          <w:bCs/>
          <w:lang w:eastAsia="ja-JP"/>
          <w14:ligatures w14:val="standard"/>
        </w:rPr>
      </w:pPr>
      <w:r>
        <w:rPr>
          <w:noProof/>
        </w:rPr>
        <w:drawing>
          <wp:inline distT="0" distB="0" distL="0" distR="0" wp14:anchorId="44468D31" wp14:editId="29FAFC8C">
            <wp:extent cx="3591358" cy="752475"/>
            <wp:effectExtent l="0" t="0" r="9525" b="0"/>
            <wp:docPr id="409894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94764" name="Picture 1" descr="A screenshot of a computer&#10;&#10;Description automatically generated"/>
                    <pic:cNvPicPr/>
                  </pic:nvPicPr>
                  <pic:blipFill rotWithShape="1">
                    <a:blip r:embed="rId19"/>
                    <a:srcRect l="26726" t="24453" r="21875" b="57762"/>
                    <a:stretch/>
                  </pic:blipFill>
                  <pic:spPr bwMode="auto">
                    <a:xfrm>
                      <a:off x="0" y="0"/>
                      <a:ext cx="3614538" cy="757332"/>
                    </a:xfrm>
                    <a:prstGeom prst="rect">
                      <a:avLst/>
                    </a:prstGeom>
                    <a:ln>
                      <a:noFill/>
                    </a:ln>
                    <a:extLst>
                      <a:ext uri="{53640926-AAD7-44D8-BBD7-CCE9431645EC}">
                        <a14:shadowObscured xmlns:a14="http://schemas.microsoft.com/office/drawing/2010/main"/>
                      </a:ext>
                    </a:extLst>
                  </pic:spPr>
                </pic:pic>
              </a:graphicData>
            </a:graphic>
          </wp:inline>
        </w:drawing>
      </w:r>
    </w:p>
    <w:p w14:paraId="73A67369" w14:textId="2AD455CC" w:rsidR="00CE7A5D" w:rsidRDefault="00AA67FB" w:rsidP="006A7D1A">
      <w:pPr>
        <w:pStyle w:val="FigureCaption"/>
        <w:jc w:val="both"/>
        <w:rPr>
          <w:lang w:eastAsia="ja-JP"/>
          <w14:ligatures w14:val="standard"/>
        </w:rPr>
      </w:pPr>
      <w:r>
        <w:rPr>
          <w:lang w:eastAsia="ja-JP"/>
          <w14:ligatures w14:val="standard"/>
        </w:rPr>
        <w:t xml:space="preserve">Figure </w:t>
      </w:r>
      <w:r w:rsidR="00EC085E">
        <w:rPr>
          <w:lang w:eastAsia="ja-JP"/>
          <w14:ligatures w14:val="standard"/>
        </w:rPr>
        <w:t>3</w:t>
      </w:r>
      <w:r>
        <w:rPr>
          <w:lang w:eastAsia="ja-JP"/>
          <w14:ligatures w14:val="standard"/>
        </w:rPr>
        <w:t xml:space="preserve">: The sales rep table after the code </w:t>
      </w:r>
      <w:r w:rsidR="00315168">
        <w:rPr>
          <w:lang w:eastAsia="ja-JP"/>
          <w14:ligatures w14:val="standard"/>
        </w:rPr>
        <w:t xml:space="preserve">above </w:t>
      </w:r>
      <w:r>
        <w:rPr>
          <w:lang w:eastAsia="ja-JP"/>
          <w14:ligatures w14:val="standard"/>
        </w:rPr>
        <w:t xml:space="preserve">is </w:t>
      </w:r>
      <w:r w:rsidR="00315168">
        <w:rPr>
          <w:lang w:eastAsia="ja-JP"/>
          <w14:ligatures w14:val="standard"/>
        </w:rPr>
        <w:t>executed</w:t>
      </w:r>
      <w:r w:rsidR="00B33258">
        <w:rPr>
          <w:lang w:eastAsia="ja-JP"/>
          <w14:ligatures w14:val="standard"/>
        </w:rPr>
        <w:t xml:space="preserve"> </w:t>
      </w:r>
      <w:sdt>
        <w:sdtPr>
          <w:rPr>
            <w:lang w:eastAsia="ja-JP"/>
            <w14:ligatures w14:val="standard"/>
          </w:rPr>
          <w:id w:val="-951548792"/>
          <w:citation/>
        </w:sdtPr>
        <w:sdtContent>
          <w:r w:rsidR="00B33258">
            <w:rPr>
              <w:lang w:eastAsia="ja-JP"/>
              <w14:ligatures w14:val="standard"/>
            </w:rPr>
            <w:fldChar w:fldCharType="begin"/>
          </w:r>
          <w:r w:rsidR="00B33258">
            <w:rPr>
              <w:lang w:eastAsia="ja-JP"/>
              <w14:ligatures w14:val="standard"/>
            </w:rPr>
            <w:instrText xml:space="preserve">CITATION Pra91 \p 29 \l 1033 </w:instrText>
          </w:r>
          <w:r w:rsidR="00B33258">
            <w:rPr>
              <w:lang w:eastAsia="ja-JP"/>
              <w14:ligatures w14:val="standard"/>
            </w:rPr>
            <w:fldChar w:fldCharType="separate"/>
          </w:r>
          <w:r w:rsidR="00B33258" w:rsidRPr="00B33258">
            <w:rPr>
              <w:noProof/>
              <w:lang w:eastAsia="ja-JP"/>
              <w14:ligatures w14:val="standard"/>
            </w:rPr>
            <w:t>[4, p. 29]</w:t>
          </w:r>
          <w:r w:rsidR="00B33258">
            <w:rPr>
              <w:lang w:eastAsia="ja-JP"/>
              <w14:ligatures w14:val="standard"/>
            </w:rPr>
            <w:fldChar w:fldCharType="end"/>
          </w:r>
        </w:sdtContent>
      </w:sdt>
      <w:r w:rsidR="00315168">
        <w:rPr>
          <w:lang w:eastAsia="ja-JP"/>
          <w14:ligatures w14:val="standard"/>
        </w:rPr>
        <w:t xml:space="preserve">. </w:t>
      </w:r>
    </w:p>
    <w:p w14:paraId="34593E9D" w14:textId="73B05A52" w:rsidR="00D83872" w:rsidRDefault="00D41944" w:rsidP="006A7D1A">
      <w:pPr>
        <w:pStyle w:val="FigureCaption"/>
        <w:jc w:val="both"/>
        <w:rPr>
          <w:b w:val="0"/>
          <w:bCs/>
          <w:lang w:eastAsia="ja-JP"/>
          <w14:ligatures w14:val="standard"/>
        </w:rPr>
      </w:pPr>
      <w:r>
        <w:rPr>
          <w:b w:val="0"/>
          <w:bCs/>
          <w:lang w:eastAsia="ja-JP"/>
          <w14:ligatures w14:val="standard"/>
        </w:rPr>
        <w:lastRenderedPageBreak/>
        <w:t>If the user</w:t>
      </w:r>
      <w:r w:rsidR="004C79D2">
        <w:rPr>
          <w:b w:val="0"/>
          <w:bCs/>
          <w:lang w:eastAsia="ja-JP"/>
          <w14:ligatures w14:val="standard"/>
        </w:rPr>
        <w:t xml:space="preserve"> </w:t>
      </w:r>
      <w:r w:rsidR="00590D33">
        <w:rPr>
          <w:b w:val="0"/>
          <w:bCs/>
          <w:lang w:eastAsia="ja-JP"/>
          <w14:ligatures w14:val="standard"/>
        </w:rPr>
        <w:t xml:space="preserve">needs to insert </w:t>
      </w:r>
      <w:r w:rsidR="00470FF4">
        <w:rPr>
          <w:b w:val="0"/>
          <w:bCs/>
          <w:lang w:eastAsia="ja-JP"/>
          <w14:ligatures w14:val="standard"/>
        </w:rPr>
        <w:t xml:space="preserve">values </w:t>
      </w:r>
      <w:r>
        <w:rPr>
          <w:b w:val="0"/>
          <w:bCs/>
          <w:lang w:eastAsia="ja-JP"/>
          <w14:ligatures w14:val="standard"/>
        </w:rPr>
        <w:t>into the table</w:t>
      </w:r>
      <w:r w:rsidR="00470FF4">
        <w:rPr>
          <w:b w:val="0"/>
          <w:bCs/>
          <w:lang w:eastAsia="ja-JP"/>
          <w14:ligatures w14:val="standard"/>
        </w:rPr>
        <w:t xml:space="preserve"> </w:t>
      </w:r>
      <w:r w:rsidR="00DF0989">
        <w:rPr>
          <w:b w:val="0"/>
          <w:bCs/>
          <w:lang w:eastAsia="ja-JP"/>
          <w14:ligatures w14:val="standard"/>
        </w:rPr>
        <w:t>but</w:t>
      </w:r>
      <w:r w:rsidR="00470FF4">
        <w:rPr>
          <w:b w:val="0"/>
          <w:bCs/>
          <w:lang w:eastAsia="ja-JP"/>
          <w14:ligatures w14:val="standard"/>
        </w:rPr>
        <w:t xml:space="preserve"> one column has an unknown value</w:t>
      </w:r>
      <w:r w:rsidR="00564F96">
        <w:rPr>
          <w:b w:val="0"/>
          <w:bCs/>
          <w:lang w:eastAsia="ja-JP"/>
          <w14:ligatures w14:val="standard"/>
        </w:rPr>
        <w:t xml:space="preserve">, </w:t>
      </w:r>
      <w:r w:rsidR="004C79D2">
        <w:rPr>
          <w:b w:val="0"/>
          <w:bCs/>
          <w:lang w:eastAsia="ja-JP"/>
          <w14:ligatures w14:val="standard"/>
        </w:rPr>
        <w:t>they should only insert the</w:t>
      </w:r>
      <w:r w:rsidR="00356C89">
        <w:rPr>
          <w:b w:val="0"/>
          <w:bCs/>
          <w:lang w:eastAsia="ja-JP"/>
          <w14:ligatures w14:val="standard"/>
        </w:rPr>
        <w:t xml:space="preserve"> </w:t>
      </w:r>
      <w:r w:rsidR="004C79D2">
        <w:rPr>
          <w:b w:val="0"/>
          <w:bCs/>
          <w:lang w:eastAsia="ja-JP"/>
          <w14:ligatures w14:val="standard"/>
        </w:rPr>
        <w:t>values</w:t>
      </w:r>
      <w:r w:rsidR="00356C89">
        <w:rPr>
          <w:b w:val="0"/>
          <w:bCs/>
          <w:lang w:eastAsia="ja-JP"/>
          <w14:ligatures w14:val="standard"/>
        </w:rPr>
        <w:t xml:space="preserve"> that are known</w:t>
      </w:r>
      <w:r w:rsidR="00EE28A1">
        <w:rPr>
          <w:b w:val="0"/>
          <w:bCs/>
          <w:lang w:eastAsia="ja-JP"/>
          <w14:ligatures w14:val="standard"/>
        </w:rPr>
        <w:t xml:space="preserve"> </w:t>
      </w:r>
      <w:sdt>
        <w:sdtPr>
          <w:rPr>
            <w:b w:val="0"/>
            <w:bCs/>
            <w:lang w:eastAsia="ja-JP"/>
            <w14:ligatures w14:val="standard"/>
          </w:rPr>
          <w:id w:val="-1282882505"/>
          <w:citation/>
        </w:sdtPr>
        <w:sdtContent>
          <w:r w:rsidR="00EE28A1" w:rsidRPr="00274B44">
            <w:rPr>
              <w:b w:val="0"/>
              <w:bCs/>
              <w:lang w:eastAsia="ja-JP"/>
              <w14:ligatures w14:val="standard"/>
            </w:rPr>
            <w:fldChar w:fldCharType="begin"/>
          </w:r>
          <w:r w:rsidR="00EE28A1" w:rsidRPr="00274B44">
            <w:rPr>
              <w:b w:val="0"/>
              <w:bCs/>
              <w:lang w:eastAsia="ja-JP"/>
              <w14:ligatures w14:val="standard"/>
            </w:rPr>
            <w:instrText xml:space="preserve">CITATION Pra91 \p 30 \l 1033 </w:instrText>
          </w:r>
          <w:r w:rsidR="00EE28A1" w:rsidRPr="00274B44">
            <w:rPr>
              <w:b w:val="0"/>
              <w:bCs/>
              <w:lang w:eastAsia="ja-JP"/>
              <w14:ligatures w14:val="standard"/>
            </w:rPr>
            <w:fldChar w:fldCharType="separate"/>
          </w:r>
          <w:r w:rsidR="00EE28A1" w:rsidRPr="00274B44">
            <w:rPr>
              <w:b w:val="0"/>
              <w:bCs/>
              <w:noProof/>
              <w:lang w:eastAsia="ja-JP"/>
              <w14:ligatures w14:val="standard"/>
            </w:rPr>
            <w:t>[4, p. 30]</w:t>
          </w:r>
          <w:r w:rsidR="00EE28A1" w:rsidRPr="00274B44">
            <w:rPr>
              <w:b w:val="0"/>
              <w:bCs/>
              <w:lang w:eastAsia="ja-JP"/>
              <w14:ligatures w14:val="standard"/>
            </w:rPr>
            <w:fldChar w:fldCharType="end"/>
          </w:r>
        </w:sdtContent>
      </w:sdt>
      <w:r w:rsidR="004C79D2">
        <w:rPr>
          <w:b w:val="0"/>
          <w:bCs/>
          <w:lang w:eastAsia="ja-JP"/>
          <w14:ligatures w14:val="standard"/>
        </w:rPr>
        <w:t>.</w:t>
      </w:r>
      <w:r w:rsidR="003261E4">
        <w:rPr>
          <w:b w:val="0"/>
          <w:bCs/>
          <w:lang w:eastAsia="ja-JP"/>
          <w14:ligatures w14:val="standard"/>
        </w:rPr>
        <w:t xml:space="preserve"> </w:t>
      </w:r>
      <w:r w:rsidR="0097633F">
        <w:rPr>
          <w:b w:val="0"/>
          <w:bCs/>
          <w:lang w:eastAsia="ja-JP"/>
          <w14:ligatures w14:val="standard"/>
        </w:rPr>
        <w:t>Th</w:t>
      </w:r>
      <w:r w:rsidR="00D83872">
        <w:rPr>
          <w:b w:val="0"/>
          <w:bCs/>
          <w:lang w:eastAsia="ja-JP"/>
          <w14:ligatures w14:val="standard"/>
        </w:rPr>
        <w:t>e unknown values</w:t>
      </w:r>
      <w:r w:rsidR="0097633F">
        <w:rPr>
          <w:b w:val="0"/>
          <w:bCs/>
          <w:lang w:eastAsia="ja-JP"/>
          <w14:ligatures w14:val="standard"/>
        </w:rPr>
        <w:t xml:space="preserve"> </w:t>
      </w:r>
      <w:r w:rsidR="00D83872">
        <w:rPr>
          <w:b w:val="0"/>
          <w:bCs/>
          <w:lang w:eastAsia="ja-JP"/>
          <w14:ligatures w14:val="standard"/>
        </w:rPr>
        <w:t>are</w:t>
      </w:r>
      <w:r w:rsidR="0097633F">
        <w:rPr>
          <w:b w:val="0"/>
          <w:bCs/>
          <w:lang w:eastAsia="ja-JP"/>
          <w14:ligatures w14:val="standard"/>
        </w:rPr>
        <w:t xml:space="preserve"> what </w:t>
      </w:r>
      <w:r w:rsidR="00EC085E">
        <w:rPr>
          <w:b w:val="0"/>
          <w:bCs/>
          <w:lang w:eastAsia="ja-JP"/>
          <w14:ligatures w14:val="standard"/>
        </w:rPr>
        <w:t>are</w:t>
      </w:r>
      <w:r w:rsidR="0097633F">
        <w:rPr>
          <w:b w:val="0"/>
          <w:bCs/>
          <w:lang w:eastAsia="ja-JP"/>
          <w14:ligatures w14:val="standard"/>
        </w:rPr>
        <w:t xml:space="preserve"> called null value</w:t>
      </w:r>
      <w:r w:rsidR="00EC085E">
        <w:rPr>
          <w:b w:val="0"/>
          <w:bCs/>
          <w:lang w:eastAsia="ja-JP"/>
          <w14:ligatures w14:val="standard"/>
        </w:rPr>
        <w:t>s</w:t>
      </w:r>
      <w:r w:rsidR="0097633F">
        <w:rPr>
          <w:b w:val="0"/>
          <w:bCs/>
          <w:lang w:eastAsia="ja-JP"/>
          <w14:ligatures w14:val="standard"/>
        </w:rPr>
        <w:t xml:space="preserve">. </w:t>
      </w:r>
      <w:r w:rsidR="009364D9">
        <w:rPr>
          <w:b w:val="0"/>
          <w:bCs/>
          <w:lang w:eastAsia="ja-JP"/>
          <w14:ligatures w14:val="standard"/>
        </w:rPr>
        <w:t xml:space="preserve">Imagine a database </w:t>
      </w:r>
      <w:r w:rsidR="00EE28A1">
        <w:rPr>
          <w:b w:val="0"/>
          <w:bCs/>
          <w:lang w:eastAsia="ja-JP"/>
          <w14:ligatures w14:val="standard"/>
        </w:rPr>
        <w:t xml:space="preserve">has been created that is </w:t>
      </w:r>
      <w:r w:rsidR="009364D9">
        <w:rPr>
          <w:b w:val="0"/>
          <w:bCs/>
          <w:lang w:eastAsia="ja-JP"/>
          <w14:ligatures w14:val="standard"/>
        </w:rPr>
        <w:t xml:space="preserve">full of </w:t>
      </w:r>
      <w:r w:rsidR="00AE1158">
        <w:rPr>
          <w:b w:val="0"/>
          <w:bCs/>
          <w:lang w:eastAsia="ja-JP"/>
          <w14:ligatures w14:val="standard"/>
        </w:rPr>
        <w:t xml:space="preserve">attributes about </w:t>
      </w:r>
      <w:r w:rsidR="009364D9">
        <w:rPr>
          <w:b w:val="0"/>
          <w:bCs/>
          <w:lang w:eastAsia="ja-JP"/>
          <w14:ligatures w14:val="standard"/>
        </w:rPr>
        <w:t xml:space="preserve">actors. </w:t>
      </w:r>
      <w:r w:rsidR="007A41D7">
        <w:rPr>
          <w:b w:val="0"/>
          <w:bCs/>
          <w:lang w:eastAsia="ja-JP"/>
          <w14:ligatures w14:val="standard"/>
        </w:rPr>
        <w:t xml:space="preserve">Examples of null values can include </w:t>
      </w:r>
      <w:r w:rsidR="009364D9">
        <w:rPr>
          <w:b w:val="0"/>
          <w:bCs/>
          <w:lang w:eastAsia="ja-JP"/>
          <w14:ligatures w14:val="standard"/>
        </w:rPr>
        <w:t xml:space="preserve">the death date of </w:t>
      </w:r>
      <w:r w:rsidR="005D40F5">
        <w:rPr>
          <w:b w:val="0"/>
          <w:bCs/>
          <w:lang w:eastAsia="ja-JP"/>
          <w14:ligatures w14:val="standard"/>
        </w:rPr>
        <w:t>a</w:t>
      </w:r>
      <w:r w:rsidR="004A1C3D">
        <w:rPr>
          <w:b w:val="0"/>
          <w:bCs/>
          <w:lang w:eastAsia="ja-JP"/>
          <w14:ligatures w14:val="standard"/>
        </w:rPr>
        <w:t>n actor</w:t>
      </w:r>
      <w:r w:rsidR="005D40F5">
        <w:rPr>
          <w:b w:val="0"/>
          <w:bCs/>
          <w:lang w:eastAsia="ja-JP"/>
          <w14:ligatures w14:val="standard"/>
        </w:rPr>
        <w:t xml:space="preserve"> who has not died yet.</w:t>
      </w:r>
      <w:r w:rsidR="00AE1158">
        <w:rPr>
          <w:b w:val="0"/>
          <w:bCs/>
          <w:lang w:eastAsia="ja-JP"/>
          <w14:ligatures w14:val="standard"/>
        </w:rPr>
        <w:t xml:space="preserve"> </w:t>
      </w:r>
      <w:r w:rsidR="00EE28A1">
        <w:rPr>
          <w:b w:val="0"/>
          <w:bCs/>
          <w:lang w:eastAsia="ja-JP"/>
          <w14:ligatures w14:val="standard"/>
        </w:rPr>
        <w:t xml:space="preserve">It </w:t>
      </w:r>
      <w:r w:rsidR="00AE1158">
        <w:rPr>
          <w:b w:val="0"/>
          <w:bCs/>
          <w:lang w:eastAsia="ja-JP"/>
          <w14:ligatures w14:val="standard"/>
        </w:rPr>
        <w:t>could also include</w:t>
      </w:r>
      <w:r w:rsidR="00DA35BC">
        <w:rPr>
          <w:b w:val="0"/>
          <w:bCs/>
          <w:lang w:eastAsia="ja-JP"/>
          <w14:ligatures w14:val="standard"/>
        </w:rPr>
        <w:t xml:space="preserve"> a column of nominations</w:t>
      </w:r>
      <w:r w:rsidR="00A124DF">
        <w:rPr>
          <w:b w:val="0"/>
          <w:bCs/>
          <w:lang w:eastAsia="ja-JP"/>
          <w14:ligatures w14:val="standard"/>
        </w:rPr>
        <w:t xml:space="preserve"> or awards won for an actor who has not yet been nominated or awarded for their acting skills</w:t>
      </w:r>
      <w:r w:rsidR="00DA35BC">
        <w:rPr>
          <w:b w:val="0"/>
          <w:bCs/>
          <w:lang w:eastAsia="ja-JP"/>
          <w14:ligatures w14:val="standard"/>
        </w:rPr>
        <w:t xml:space="preserve"> </w:t>
      </w:r>
      <w:sdt>
        <w:sdtPr>
          <w:rPr>
            <w:b w:val="0"/>
            <w:bCs/>
            <w:lang w:eastAsia="ja-JP"/>
            <w14:ligatures w14:val="standard"/>
          </w:rPr>
          <w:id w:val="1211461450"/>
          <w:citation/>
        </w:sdtPr>
        <w:sdtContent>
          <w:r w:rsidR="00DA35BC" w:rsidRPr="00274B44">
            <w:rPr>
              <w:b w:val="0"/>
              <w:bCs/>
              <w:lang w:eastAsia="ja-JP"/>
              <w14:ligatures w14:val="standard"/>
            </w:rPr>
            <w:fldChar w:fldCharType="begin"/>
          </w:r>
          <w:r w:rsidR="00DA35BC" w:rsidRPr="00274B44">
            <w:rPr>
              <w:b w:val="0"/>
              <w:bCs/>
              <w:lang w:eastAsia="ja-JP"/>
              <w14:ligatures w14:val="standard"/>
            </w:rPr>
            <w:instrText xml:space="preserve">CITATION Pra91 \p 28 \l 1033 </w:instrText>
          </w:r>
          <w:r w:rsidR="00DA35BC" w:rsidRPr="00274B44">
            <w:rPr>
              <w:b w:val="0"/>
              <w:bCs/>
              <w:lang w:eastAsia="ja-JP"/>
              <w14:ligatures w14:val="standard"/>
            </w:rPr>
            <w:fldChar w:fldCharType="separate"/>
          </w:r>
          <w:r w:rsidR="00DA35BC" w:rsidRPr="00274B44">
            <w:rPr>
              <w:b w:val="0"/>
              <w:bCs/>
              <w:noProof/>
              <w:lang w:eastAsia="ja-JP"/>
              <w14:ligatures w14:val="standard"/>
            </w:rPr>
            <w:t>[4, p. 28]</w:t>
          </w:r>
          <w:r w:rsidR="00DA35BC" w:rsidRPr="00274B44">
            <w:rPr>
              <w:b w:val="0"/>
              <w:bCs/>
              <w:lang w:eastAsia="ja-JP"/>
              <w14:ligatures w14:val="standard"/>
            </w:rPr>
            <w:fldChar w:fldCharType="end"/>
          </w:r>
        </w:sdtContent>
      </w:sdt>
      <w:r w:rsidR="00A124DF">
        <w:rPr>
          <w:b w:val="0"/>
          <w:bCs/>
          <w:lang w:eastAsia="ja-JP"/>
          <w14:ligatures w14:val="standard"/>
        </w:rPr>
        <w:t>.</w:t>
      </w:r>
      <w:r w:rsidR="00DA35BC">
        <w:rPr>
          <w:b w:val="0"/>
          <w:bCs/>
          <w:lang w:eastAsia="ja-JP"/>
          <w14:ligatures w14:val="standard"/>
        </w:rPr>
        <w:t xml:space="preserve"> </w:t>
      </w:r>
      <w:r w:rsidR="009E0F06">
        <w:rPr>
          <w:b w:val="0"/>
          <w:bCs/>
          <w:lang w:eastAsia="ja-JP"/>
          <w14:ligatures w14:val="standard"/>
        </w:rPr>
        <w:t>When inserting values that are known, the user</w:t>
      </w:r>
      <w:r w:rsidR="003261E4">
        <w:rPr>
          <w:b w:val="0"/>
          <w:bCs/>
          <w:lang w:eastAsia="ja-JP"/>
          <w14:ligatures w14:val="standard"/>
        </w:rPr>
        <w:t xml:space="preserve"> should do this by specifying which </w:t>
      </w:r>
      <w:r w:rsidR="00515C96">
        <w:rPr>
          <w:b w:val="0"/>
          <w:bCs/>
          <w:lang w:eastAsia="ja-JP"/>
          <w14:ligatures w14:val="standard"/>
        </w:rPr>
        <w:t xml:space="preserve">specific </w:t>
      </w:r>
      <w:r w:rsidR="003261E4">
        <w:rPr>
          <w:b w:val="0"/>
          <w:bCs/>
          <w:lang w:eastAsia="ja-JP"/>
          <w14:ligatures w14:val="standard"/>
        </w:rPr>
        <w:t>values they are entering into the columns.</w:t>
      </w:r>
      <w:r w:rsidR="00201B53">
        <w:rPr>
          <w:b w:val="0"/>
          <w:bCs/>
          <w:lang w:eastAsia="ja-JP"/>
          <w14:ligatures w14:val="standard"/>
        </w:rPr>
        <w:t xml:space="preserve"> </w:t>
      </w:r>
      <w:r w:rsidR="00DF0989">
        <w:rPr>
          <w:b w:val="0"/>
          <w:bCs/>
          <w:lang w:eastAsia="ja-JP"/>
          <w14:ligatures w14:val="standard"/>
        </w:rPr>
        <w:t xml:space="preserve"> </w:t>
      </w:r>
      <w:r w:rsidR="008E4223">
        <w:rPr>
          <w:b w:val="0"/>
          <w:bCs/>
          <w:lang w:eastAsia="ja-JP"/>
          <w14:ligatures w14:val="standard"/>
        </w:rPr>
        <w:t>In the example below,</w:t>
      </w:r>
      <w:r w:rsidR="00AD7B01">
        <w:rPr>
          <w:b w:val="0"/>
          <w:bCs/>
          <w:lang w:eastAsia="ja-JP"/>
          <w14:ligatures w14:val="standard"/>
        </w:rPr>
        <w:t xml:space="preserve"> the user is inserting data into the SLSRNUMB, SLRSNAME, TOTCOMM, and COMMRATE columns. T</w:t>
      </w:r>
      <w:r w:rsidR="00BD30DE">
        <w:rPr>
          <w:b w:val="0"/>
          <w:bCs/>
          <w:lang w:eastAsia="ja-JP"/>
          <w14:ligatures w14:val="standard"/>
        </w:rPr>
        <w:t>he null value is the address</w:t>
      </w:r>
      <w:r w:rsidR="007A41D7">
        <w:rPr>
          <w:b w:val="0"/>
          <w:bCs/>
          <w:lang w:eastAsia="ja-JP"/>
          <w14:ligatures w14:val="standard"/>
        </w:rPr>
        <w:t xml:space="preserve">, as it </w:t>
      </w:r>
      <w:r w:rsidR="00CC79E6">
        <w:rPr>
          <w:b w:val="0"/>
          <w:bCs/>
          <w:lang w:eastAsia="ja-JP"/>
          <w14:ligatures w14:val="standard"/>
        </w:rPr>
        <w:t xml:space="preserve">has not </w:t>
      </w:r>
      <w:r w:rsidR="00882367">
        <w:rPr>
          <w:b w:val="0"/>
          <w:bCs/>
          <w:lang w:eastAsia="ja-JP"/>
          <w14:ligatures w14:val="standard"/>
        </w:rPr>
        <w:t xml:space="preserve">yet </w:t>
      </w:r>
      <w:r w:rsidR="00CC79E6">
        <w:rPr>
          <w:b w:val="0"/>
          <w:bCs/>
          <w:lang w:eastAsia="ja-JP"/>
          <w14:ligatures w14:val="standard"/>
        </w:rPr>
        <w:t>been recorded in the database</w:t>
      </w:r>
      <w:r w:rsidR="00FA22CF">
        <w:rPr>
          <w:b w:val="0"/>
          <w:bCs/>
          <w:lang w:eastAsia="ja-JP"/>
          <w14:ligatures w14:val="standard"/>
        </w:rPr>
        <w:t xml:space="preserve"> </w:t>
      </w:r>
      <w:sdt>
        <w:sdtPr>
          <w:rPr>
            <w:b w:val="0"/>
            <w:bCs/>
            <w:lang w:eastAsia="ja-JP"/>
            <w14:ligatures w14:val="standard"/>
          </w:rPr>
          <w:id w:val="-1091154590"/>
          <w:citation/>
        </w:sdtPr>
        <w:sdtContent>
          <w:r w:rsidR="00FA22CF" w:rsidRPr="00274B44">
            <w:rPr>
              <w:b w:val="0"/>
              <w:bCs/>
              <w:lang w:eastAsia="ja-JP"/>
              <w14:ligatures w14:val="standard"/>
            </w:rPr>
            <w:fldChar w:fldCharType="begin"/>
          </w:r>
          <w:r w:rsidR="00FA22CF" w:rsidRPr="00274B44">
            <w:rPr>
              <w:b w:val="0"/>
              <w:bCs/>
              <w:lang w:eastAsia="ja-JP"/>
              <w14:ligatures w14:val="standard"/>
            </w:rPr>
            <w:instrText xml:space="preserve">CITATION Pra91 \p 30 \l 1033 </w:instrText>
          </w:r>
          <w:r w:rsidR="00FA22CF" w:rsidRPr="00274B44">
            <w:rPr>
              <w:b w:val="0"/>
              <w:bCs/>
              <w:lang w:eastAsia="ja-JP"/>
              <w14:ligatures w14:val="standard"/>
            </w:rPr>
            <w:fldChar w:fldCharType="separate"/>
          </w:r>
          <w:r w:rsidR="00FA22CF" w:rsidRPr="00274B44">
            <w:rPr>
              <w:b w:val="0"/>
              <w:bCs/>
              <w:noProof/>
              <w:lang w:eastAsia="ja-JP"/>
              <w14:ligatures w14:val="standard"/>
            </w:rPr>
            <w:t>[4, p. 30]</w:t>
          </w:r>
          <w:r w:rsidR="00FA22CF" w:rsidRPr="00274B44">
            <w:rPr>
              <w:b w:val="0"/>
              <w:bCs/>
              <w:lang w:eastAsia="ja-JP"/>
              <w14:ligatures w14:val="standard"/>
            </w:rPr>
            <w:fldChar w:fldCharType="end"/>
          </w:r>
        </w:sdtContent>
      </w:sdt>
      <w:r w:rsidR="00BD30DE">
        <w:rPr>
          <w:b w:val="0"/>
          <w:bCs/>
          <w:lang w:eastAsia="ja-JP"/>
          <w14:ligatures w14:val="standard"/>
        </w:rPr>
        <w:t>.</w:t>
      </w:r>
    </w:p>
    <w:p w14:paraId="4A2B049C" w14:textId="3BAE9A10" w:rsidR="003261E4" w:rsidRDefault="003261E4" w:rsidP="006A7D1A">
      <w:pPr>
        <w:pStyle w:val="FigureCaption"/>
        <w:jc w:val="both"/>
        <w:rPr>
          <w:b w:val="0"/>
          <w:bCs/>
          <w:lang w:eastAsia="ja-JP"/>
          <w14:ligatures w14:val="standard"/>
        </w:rPr>
      </w:pPr>
      <w:r>
        <w:rPr>
          <w:b w:val="0"/>
          <w:bCs/>
          <w:lang w:eastAsia="ja-JP"/>
          <w14:ligatures w14:val="standard"/>
        </w:rPr>
        <w:t>INSERT INTO SLSREP</w:t>
      </w:r>
      <w:r w:rsidR="0093521C">
        <w:rPr>
          <w:b w:val="0"/>
          <w:bCs/>
          <w:lang w:eastAsia="ja-JP"/>
          <w14:ligatures w14:val="standard"/>
        </w:rPr>
        <w:t xml:space="preserve"> (SLSRNUMB, SLRSNAME, TOTCOMM, COMMRATE)</w:t>
      </w:r>
    </w:p>
    <w:p w14:paraId="2220ECB6" w14:textId="0F127D38" w:rsidR="0093521C" w:rsidRDefault="0093521C" w:rsidP="006A7D1A">
      <w:pPr>
        <w:pStyle w:val="FigureCaption"/>
        <w:jc w:val="both"/>
        <w:rPr>
          <w:b w:val="0"/>
          <w:bCs/>
          <w:lang w:eastAsia="ja-JP"/>
          <w14:ligatures w14:val="standard"/>
        </w:rPr>
      </w:pPr>
      <w:r>
        <w:rPr>
          <w:b w:val="0"/>
          <w:bCs/>
          <w:lang w:eastAsia="ja-JP"/>
          <w14:ligatures w14:val="standard"/>
        </w:rPr>
        <w:tab/>
        <w:t>VALUES</w:t>
      </w:r>
    </w:p>
    <w:p w14:paraId="54994C9A" w14:textId="5E1F829B" w:rsidR="0093521C" w:rsidRDefault="0093521C" w:rsidP="006A7D1A">
      <w:pPr>
        <w:pStyle w:val="FigureCaption"/>
        <w:jc w:val="both"/>
        <w:rPr>
          <w:b w:val="0"/>
          <w:bCs/>
          <w:lang w:eastAsia="ja-JP"/>
          <w14:ligatures w14:val="standard"/>
        </w:rPr>
      </w:pPr>
      <w:r>
        <w:rPr>
          <w:b w:val="0"/>
          <w:bCs/>
          <w:lang w:eastAsia="ja-JP"/>
          <w14:ligatures w14:val="standard"/>
        </w:rPr>
        <w:tab/>
      </w:r>
      <w:r w:rsidR="00CB28D7">
        <w:rPr>
          <w:b w:val="0"/>
          <w:bCs/>
          <w:lang w:eastAsia="ja-JP"/>
          <w14:ligatures w14:val="standard"/>
        </w:rPr>
        <w:t>(12, ‘Brown’, ‘Bob’, 21500.00, 0.</w:t>
      </w:r>
      <w:r w:rsidR="00DF0989">
        <w:rPr>
          <w:b w:val="0"/>
          <w:bCs/>
          <w:lang w:eastAsia="ja-JP"/>
          <w14:ligatures w14:val="standard"/>
        </w:rPr>
        <w:t>03</w:t>
      </w:r>
      <w:r w:rsidR="00CB28D7">
        <w:rPr>
          <w:b w:val="0"/>
          <w:bCs/>
          <w:lang w:eastAsia="ja-JP"/>
          <w14:ligatures w14:val="standard"/>
        </w:rPr>
        <w:t>)</w:t>
      </w:r>
    </w:p>
    <w:p w14:paraId="45EAA8FE" w14:textId="20FF128E" w:rsidR="0056110F" w:rsidRDefault="00A17537" w:rsidP="006A7D1A">
      <w:pPr>
        <w:pStyle w:val="FigureCaption"/>
        <w:jc w:val="both"/>
        <w:rPr>
          <w:b w:val="0"/>
          <w:bCs/>
          <w:lang w:eastAsia="ja-JP"/>
          <w14:ligatures w14:val="standard"/>
        </w:rPr>
      </w:pPr>
      <w:r>
        <w:rPr>
          <w:b w:val="0"/>
          <w:bCs/>
          <w:lang w:eastAsia="ja-JP"/>
          <w14:ligatures w14:val="standard"/>
        </w:rPr>
        <w:t>To change existing data, the user</w:t>
      </w:r>
      <w:r w:rsidR="00895942">
        <w:rPr>
          <w:b w:val="0"/>
          <w:bCs/>
          <w:lang w:eastAsia="ja-JP"/>
          <w14:ligatures w14:val="standard"/>
        </w:rPr>
        <w:t xml:space="preserve"> should</w:t>
      </w:r>
      <w:r>
        <w:rPr>
          <w:b w:val="0"/>
          <w:bCs/>
          <w:lang w:eastAsia="ja-JP"/>
          <w14:ligatures w14:val="standard"/>
        </w:rPr>
        <w:t xml:space="preserve"> use the UPDATE </w:t>
      </w:r>
      <w:r w:rsidR="00895942">
        <w:rPr>
          <w:b w:val="0"/>
          <w:bCs/>
          <w:lang w:eastAsia="ja-JP"/>
          <w14:ligatures w14:val="standard"/>
        </w:rPr>
        <w:t>query</w:t>
      </w:r>
      <w:r>
        <w:rPr>
          <w:b w:val="0"/>
          <w:bCs/>
          <w:lang w:eastAsia="ja-JP"/>
          <w14:ligatures w14:val="standard"/>
        </w:rPr>
        <w:t xml:space="preserve">. </w:t>
      </w:r>
      <w:r w:rsidR="00B106B4">
        <w:rPr>
          <w:b w:val="0"/>
          <w:bCs/>
          <w:lang w:eastAsia="ja-JP"/>
          <w14:ligatures w14:val="standard"/>
        </w:rPr>
        <w:t xml:space="preserve">Suppose </w:t>
      </w:r>
      <w:r w:rsidR="00EA6E85">
        <w:rPr>
          <w:b w:val="0"/>
          <w:bCs/>
          <w:lang w:eastAsia="ja-JP"/>
          <w14:ligatures w14:val="standard"/>
        </w:rPr>
        <w:t>the user</w:t>
      </w:r>
      <w:r w:rsidR="00B106B4">
        <w:rPr>
          <w:b w:val="0"/>
          <w:bCs/>
          <w:lang w:eastAsia="ja-JP"/>
          <w14:ligatures w14:val="standard"/>
        </w:rPr>
        <w:t xml:space="preserve"> made a typo in a customer’s </w:t>
      </w:r>
      <w:r w:rsidR="006A7C24">
        <w:rPr>
          <w:b w:val="0"/>
          <w:bCs/>
          <w:lang w:eastAsia="ja-JP"/>
          <w14:ligatures w14:val="standard"/>
        </w:rPr>
        <w:t>name,</w:t>
      </w:r>
      <w:r w:rsidR="001C4960">
        <w:rPr>
          <w:b w:val="0"/>
          <w:bCs/>
          <w:lang w:eastAsia="ja-JP"/>
          <w14:ligatures w14:val="standard"/>
        </w:rPr>
        <w:t xml:space="preserve"> or </w:t>
      </w:r>
      <w:r w:rsidR="00EA6E85">
        <w:rPr>
          <w:b w:val="0"/>
          <w:bCs/>
          <w:lang w:eastAsia="ja-JP"/>
          <w14:ligatures w14:val="standard"/>
        </w:rPr>
        <w:t>a</w:t>
      </w:r>
      <w:r w:rsidR="001C4960">
        <w:rPr>
          <w:b w:val="0"/>
          <w:bCs/>
          <w:lang w:eastAsia="ja-JP"/>
          <w14:ligatures w14:val="standard"/>
        </w:rPr>
        <w:t xml:space="preserve"> customer got married and needed to change their last name. </w:t>
      </w:r>
      <w:r w:rsidR="00405DA4">
        <w:rPr>
          <w:b w:val="0"/>
          <w:bCs/>
          <w:lang w:eastAsia="ja-JP"/>
          <w14:ligatures w14:val="standard"/>
        </w:rPr>
        <w:t>The example below shows how the user can update existing values</w:t>
      </w:r>
      <w:r w:rsidR="00AD7B01">
        <w:rPr>
          <w:b w:val="0"/>
          <w:bCs/>
          <w:lang w:eastAsia="ja-JP"/>
          <w14:ligatures w14:val="standard"/>
        </w:rPr>
        <w:t>. Customer number 987 is getting their name changed from what it was previously using SET</w:t>
      </w:r>
      <w:r w:rsidR="00405DA4">
        <w:rPr>
          <w:b w:val="0"/>
          <w:bCs/>
          <w:lang w:eastAsia="ja-JP"/>
          <w14:ligatures w14:val="standard"/>
        </w:rPr>
        <w:t xml:space="preserve"> </w:t>
      </w:r>
      <w:sdt>
        <w:sdtPr>
          <w:rPr>
            <w:b w:val="0"/>
            <w:bCs/>
            <w:lang w:eastAsia="ja-JP"/>
            <w14:ligatures w14:val="standard"/>
          </w:rPr>
          <w:id w:val="-2062392652"/>
          <w:citation/>
        </w:sdtPr>
        <w:sdtContent>
          <w:r w:rsidR="000C1C0B" w:rsidRPr="00D736C6">
            <w:rPr>
              <w:b w:val="0"/>
              <w:bCs/>
              <w:lang w:eastAsia="ja-JP"/>
              <w14:ligatures w14:val="standard"/>
            </w:rPr>
            <w:fldChar w:fldCharType="begin"/>
          </w:r>
          <w:r w:rsidR="000C1C0B" w:rsidRPr="00D736C6">
            <w:rPr>
              <w:b w:val="0"/>
              <w:bCs/>
              <w:lang w:eastAsia="ja-JP"/>
              <w14:ligatures w14:val="standard"/>
            </w:rPr>
            <w:instrText xml:space="preserve">CITATION Pra91 \p 82 \l 1033 </w:instrText>
          </w:r>
          <w:r w:rsidR="000C1C0B" w:rsidRPr="00D736C6">
            <w:rPr>
              <w:b w:val="0"/>
              <w:bCs/>
              <w:lang w:eastAsia="ja-JP"/>
              <w14:ligatures w14:val="standard"/>
            </w:rPr>
            <w:fldChar w:fldCharType="separate"/>
          </w:r>
          <w:r w:rsidR="000C1C0B" w:rsidRPr="00D736C6">
            <w:rPr>
              <w:b w:val="0"/>
              <w:bCs/>
              <w:noProof/>
              <w:lang w:eastAsia="ja-JP"/>
              <w14:ligatures w14:val="standard"/>
            </w:rPr>
            <w:t>[4, p. 82]</w:t>
          </w:r>
          <w:r w:rsidR="000C1C0B" w:rsidRPr="00D736C6">
            <w:rPr>
              <w:b w:val="0"/>
              <w:bCs/>
              <w:lang w:eastAsia="ja-JP"/>
              <w14:ligatures w14:val="standard"/>
            </w:rPr>
            <w:fldChar w:fldCharType="end"/>
          </w:r>
        </w:sdtContent>
      </w:sdt>
      <w:r w:rsidR="00405DA4" w:rsidRPr="00274B44">
        <w:rPr>
          <w:lang w:eastAsia="ja-JP"/>
          <w14:ligatures w14:val="standard"/>
        </w:rPr>
        <w:t>.</w:t>
      </w:r>
      <w:r w:rsidR="00405DA4">
        <w:rPr>
          <w:b w:val="0"/>
          <w:bCs/>
          <w:lang w:eastAsia="ja-JP"/>
          <w14:ligatures w14:val="standard"/>
        </w:rPr>
        <w:t xml:space="preserve"> </w:t>
      </w:r>
    </w:p>
    <w:p w14:paraId="465A009B" w14:textId="2A6027FC" w:rsidR="009446F1" w:rsidRDefault="009446F1" w:rsidP="006A7D1A">
      <w:pPr>
        <w:pStyle w:val="FigureCaption"/>
        <w:jc w:val="both"/>
        <w:rPr>
          <w:b w:val="0"/>
          <w:bCs/>
          <w:lang w:eastAsia="ja-JP"/>
          <w14:ligatures w14:val="standard"/>
        </w:rPr>
      </w:pPr>
      <w:r>
        <w:rPr>
          <w:b w:val="0"/>
          <w:bCs/>
          <w:lang w:eastAsia="ja-JP"/>
          <w14:ligatures w14:val="standard"/>
        </w:rPr>
        <w:t>UPDATE CUSTOMER</w:t>
      </w:r>
    </w:p>
    <w:p w14:paraId="4E42832A" w14:textId="440FEBE8" w:rsidR="009446F1" w:rsidRDefault="009446F1" w:rsidP="006A7D1A">
      <w:pPr>
        <w:pStyle w:val="FigureCaption"/>
        <w:jc w:val="both"/>
        <w:rPr>
          <w:b w:val="0"/>
          <w:bCs/>
          <w:lang w:eastAsia="ja-JP"/>
          <w14:ligatures w14:val="standard"/>
        </w:rPr>
      </w:pPr>
      <w:r>
        <w:rPr>
          <w:b w:val="0"/>
          <w:bCs/>
          <w:lang w:eastAsia="ja-JP"/>
          <w14:ligatures w14:val="standard"/>
        </w:rPr>
        <w:tab/>
        <w:t>SET CUSTNAME = ‘</w:t>
      </w:r>
      <w:r w:rsidR="00162E4F">
        <w:rPr>
          <w:b w:val="0"/>
          <w:bCs/>
          <w:lang w:eastAsia="ja-JP"/>
          <w14:ligatures w14:val="standard"/>
        </w:rPr>
        <w:t>Anderson</w:t>
      </w:r>
      <w:r w:rsidR="00895942">
        <w:rPr>
          <w:b w:val="0"/>
          <w:bCs/>
          <w:lang w:eastAsia="ja-JP"/>
          <w14:ligatures w14:val="standard"/>
        </w:rPr>
        <w:t>, Allison</w:t>
      </w:r>
      <w:r w:rsidR="00AE6136">
        <w:rPr>
          <w:b w:val="0"/>
          <w:bCs/>
          <w:lang w:eastAsia="ja-JP"/>
          <w14:ligatures w14:val="standard"/>
        </w:rPr>
        <w:t>’</w:t>
      </w:r>
    </w:p>
    <w:p w14:paraId="0543B125" w14:textId="56E385C6" w:rsidR="00AE6136" w:rsidRDefault="00AE6136" w:rsidP="006A7D1A">
      <w:pPr>
        <w:pStyle w:val="FigureCaption"/>
        <w:jc w:val="both"/>
        <w:rPr>
          <w:b w:val="0"/>
          <w:bCs/>
          <w:lang w:eastAsia="ja-JP"/>
          <w14:ligatures w14:val="standard"/>
        </w:rPr>
      </w:pPr>
      <w:r>
        <w:rPr>
          <w:b w:val="0"/>
          <w:bCs/>
          <w:lang w:eastAsia="ja-JP"/>
          <w14:ligatures w14:val="standard"/>
        </w:rPr>
        <w:tab/>
        <w:t>WHERE CUSTNUMB = 987</w:t>
      </w:r>
    </w:p>
    <w:p w14:paraId="3B316878" w14:textId="367061FC" w:rsidR="00123DB4" w:rsidRDefault="00123DB4" w:rsidP="006A7D1A">
      <w:pPr>
        <w:pStyle w:val="FigureCaption"/>
        <w:jc w:val="both"/>
        <w:rPr>
          <w:b w:val="0"/>
          <w:bCs/>
          <w:lang w:eastAsia="ja-JP"/>
          <w14:ligatures w14:val="standard"/>
        </w:rPr>
      </w:pPr>
      <w:r>
        <w:rPr>
          <w:b w:val="0"/>
          <w:bCs/>
          <w:lang w:eastAsia="ja-JP"/>
          <w14:ligatures w14:val="standard"/>
        </w:rPr>
        <w:t xml:space="preserve">Also, of course, there is always a need to delete data. </w:t>
      </w:r>
    </w:p>
    <w:p w14:paraId="4C1D285C" w14:textId="68758D25" w:rsidR="00F1247F" w:rsidRDefault="00F1247F" w:rsidP="006A7D1A">
      <w:pPr>
        <w:pStyle w:val="FigureCaption"/>
        <w:jc w:val="both"/>
        <w:rPr>
          <w:b w:val="0"/>
          <w:bCs/>
          <w:lang w:eastAsia="ja-JP"/>
          <w14:ligatures w14:val="standard"/>
        </w:rPr>
      </w:pPr>
      <w:r>
        <w:rPr>
          <w:b w:val="0"/>
          <w:bCs/>
          <w:lang w:eastAsia="ja-JP"/>
          <w14:ligatures w14:val="standard"/>
        </w:rPr>
        <w:t>DELETE CUSTOMER</w:t>
      </w:r>
    </w:p>
    <w:p w14:paraId="1C99DF23" w14:textId="75C83F49" w:rsidR="00F1247F" w:rsidRDefault="00F1247F" w:rsidP="006A7D1A">
      <w:pPr>
        <w:pStyle w:val="FigureCaption"/>
        <w:jc w:val="both"/>
        <w:rPr>
          <w:b w:val="0"/>
          <w:bCs/>
          <w:lang w:eastAsia="ja-JP"/>
          <w14:ligatures w14:val="standard"/>
        </w:rPr>
      </w:pPr>
      <w:r>
        <w:rPr>
          <w:b w:val="0"/>
          <w:bCs/>
          <w:lang w:eastAsia="ja-JP"/>
          <w14:ligatures w14:val="standard"/>
        </w:rPr>
        <w:tab/>
        <w:t>WHERE CUSTNAME = ‘Smith, John’</w:t>
      </w:r>
    </w:p>
    <w:p w14:paraId="2BA40C26" w14:textId="082D56F6" w:rsidR="00636483" w:rsidRDefault="008A795B" w:rsidP="006A7D1A">
      <w:pPr>
        <w:pStyle w:val="FigureCaption"/>
        <w:jc w:val="both"/>
        <w:rPr>
          <w:b w:val="0"/>
          <w:bCs/>
          <w:lang w:eastAsia="ja-JP"/>
          <w14:ligatures w14:val="standard"/>
        </w:rPr>
      </w:pPr>
      <w:r>
        <w:rPr>
          <w:b w:val="0"/>
          <w:bCs/>
          <w:lang w:eastAsia="ja-JP"/>
          <w14:ligatures w14:val="standard"/>
        </w:rPr>
        <w:t>The user must be careful when deleting data. For example, if the user were to delete a customer named John Smith, all customers named John Smith would be deleted. The best practice is to use a condition that involves a primary key, so the user does not delete unnecessary data</w:t>
      </w:r>
      <w:sdt>
        <w:sdtPr>
          <w:rPr>
            <w:b w:val="0"/>
            <w:bCs/>
            <w:lang w:eastAsia="ja-JP"/>
            <w14:ligatures w14:val="standard"/>
          </w:rPr>
          <w:id w:val="1022279616"/>
          <w:citation/>
        </w:sdtPr>
        <w:sdtContent>
          <w:r w:rsidR="0086192C" w:rsidRPr="00D736C6">
            <w:rPr>
              <w:b w:val="0"/>
              <w:bCs/>
              <w:lang w:eastAsia="ja-JP"/>
              <w14:ligatures w14:val="standard"/>
            </w:rPr>
            <w:fldChar w:fldCharType="begin"/>
          </w:r>
          <w:r w:rsidR="0086192C" w:rsidRPr="00D736C6">
            <w:rPr>
              <w:b w:val="0"/>
              <w:bCs/>
              <w:lang w:eastAsia="ja-JP"/>
              <w14:ligatures w14:val="standard"/>
            </w:rPr>
            <w:instrText xml:space="preserve">CITATION Pra91 \p 85 \l 1033 </w:instrText>
          </w:r>
          <w:r w:rsidR="0086192C" w:rsidRPr="00D736C6">
            <w:rPr>
              <w:b w:val="0"/>
              <w:bCs/>
              <w:lang w:eastAsia="ja-JP"/>
              <w14:ligatures w14:val="standard"/>
            </w:rPr>
            <w:fldChar w:fldCharType="separate"/>
          </w:r>
          <w:r w:rsidR="0086192C" w:rsidRPr="00D736C6">
            <w:rPr>
              <w:b w:val="0"/>
              <w:bCs/>
              <w:noProof/>
              <w:lang w:eastAsia="ja-JP"/>
              <w14:ligatures w14:val="standard"/>
            </w:rPr>
            <w:t xml:space="preserve"> [4, p. 85]</w:t>
          </w:r>
          <w:r w:rsidR="0086192C" w:rsidRPr="00D736C6">
            <w:rPr>
              <w:b w:val="0"/>
              <w:bCs/>
              <w:lang w:eastAsia="ja-JP"/>
              <w14:ligatures w14:val="standard"/>
            </w:rPr>
            <w:fldChar w:fldCharType="end"/>
          </w:r>
        </w:sdtContent>
      </w:sdt>
      <w:r w:rsidR="00FB6A14">
        <w:rPr>
          <w:b w:val="0"/>
          <w:bCs/>
          <w:lang w:eastAsia="ja-JP"/>
          <w14:ligatures w14:val="standard"/>
        </w:rPr>
        <w:t>.</w:t>
      </w:r>
    </w:p>
    <w:p w14:paraId="4EFA989F" w14:textId="29D0B61F" w:rsidR="006B6218" w:rsidRDefault="00636483" w:rsidP="006A7D1A">
      <w:pPr>
        <w:pStyle w:val="FigureCaption"/>
        <w:jc w:val="both"/>
        <w:rPr>
          <w:b w:val="0"/>
          <w:bCs/>
          <w:lang w:eastAsia="ja-JP"/>
          <w14:ligatures w14:val="standard"/>
        </w:rPr>
      </w:pPr>
      <w:r>
        <w:rPr>
          <w:b w:val="0"/>
          <w:bCs/>
          <w:lang w:eastAsia="ja-JP"/>
          <w14:ligatures w14:val="standard"/>
        </w:rPr>
        <w:t xml:space="preserve">    </w:t>
      </w:r>
      <w:r w:rsidR="00D423E1" w:rsidRPr="00C01C1C">
        <w:rPr>
          <w:b w:val="0"/>
          <w:bCs/>
          <w:i/>
          <w:iCs/>
          <w:lang w:eastAsia="ja-JP"/>
          <w14:ligatures w14:val="standard"/>
        </w:rPr>
        <w:t>2.2.</w:t>
      </w:r>
      <w:r w:rsidR="005D25C4" w:rsidRPr="00C01C1C">
        <w:rPr>
          <w:b w:val="0"/>
          <w:bCs/>
          <w:i/>
          <w:iCs/>
          <w:lang w:eastAsia="ja-JP"/>
          <w14:ligatures w14:val="standard"/>
        </w:rPr>
        <w:t>3</w:t>
      </w:r>
      <w:r w:rsidR="00D423E1" w:rsidRPr="00C01C1C">
        <w:rPr>
          <w:b w:val="0"/>
          <w:bCs/>
          <w:i/>
          <w:iCs/>
          <w:lang w:eastAsia="ja-JP"/>
          <w14:ligatures w14:val="standard"/>
        </w:rPr>
        <w:t xml:space="preserve"> Data Types</w:t>
      </w:r>
      <w:r w:rsidR="007D1DC4" w:rsidRPr="00C01C1C">
        <w:rPr>
          <w:b w:val="0"/>
          <w:bCs/>
          <w:i/>
          <w:iCs/>
          <w:lang w:eastAsia="ja-JP"/>
          <w14:ligatures w14:val="standard"/>
        </w:rPr>
        <w:t xml:space="preserve">, </w:t>
      </w:r>
      <w:r w:rsidR="00EE1814" w:rsidRPr="00C01C1C">
        <w:rPr>
          <w:b w:val="0"/>
          <w:bCs/>
          <w:i/>
          <w:iCs/>
          <w:lang w:eastAsia="ja-JP"/>
          <w14:ligatures w14:val="standard"/>
        </w:rPr>
        <w:t xml:space="preserve">Comparison </w:t>
      </w:r>
      <w:r w:rsidR="00763BF0" w:rsidRPr="00C01C1C">
        <w:rPr>
          <w:b w:val="0"/>
          <w:bCs/>
          <w:i/>
          <w:iCs/>
          <w:lang w:eastAsia="ja-JP"/>
          <w14:ligatures w14:val="standard"/>
        </w:rPr>
        <w:t>O</w:t>
      </w:r>
      <w:r w:rsidR="00EE1814" w:rsidRPr="00C01C1C">
        <w:rPr>
          <w:b w:val="0"/>
          <w:bCs/>
          <w:i/>
          <w:iCs/>
          <w:lang w:eastAsia="ja-JP"/>
          <w14:ligatures w14:val="standard"/>
        </w:rPr>
        <w:t>perators</w:t>
      </w:r>
      <w:r w:rsidR="00284CC6" w:rsidRPr="00C01C1C">
        <w:rPr>
          <w:b w:val="0"/>
          <w:bCs/>
          <w:i/>
          <w:iCs/>
          <w:lang w:eastAsia="ja-JP"/>
          <w14:ligatures w14:val="standard"/>
        </w:rPr>
        <w:t>,</w:t>
      </w:r>
      <w:r w:rsidR="007D1DC4" w:rsidRPr="00C01C1C">
        <w:rPr>
          <w:b w:val="0"/>
          <w:bCs/>
          <w:i/>
          <w:iCs/>
          <w:lang w:eastAsia="ja-JP"/>
          <w14:ligatures w14:val="standard"/>
        </w:rPr>
        <w:t xml:space="preserve"> and </w:t>
      </w:r>
      <w:r w:rsidR="004B3018" w:rsidRPr="00C01C1C">
        <w:rPr>
          <w:b w:val="0"/>
          <w:bCs/>
          <w:i/>
          <w:iCs/>
          <w:lang w:eastAsia="ja-JP"/>
          <w14:ligatures w14:val="standard"/>
        </w:rPr>
        <w:t>Compound Conditions</w:t>
      </w:r>
      <w:r>
        <w:rPr>
          <w:b w:val="0"/>
          <w:bCs/>
          <w:lang w:eastAsia="ja-JP"/>
          <w14:ligatures w14:val="standard"/>
        </w:rPr>
        <w:t xml:space="preserve">. </w:t>
      </w:r>
      <w:r w:rsidR="005D75B1">
        <w:rPr>
          <w:b w:val="0"/>
          <w:bCs/>
          <w:lang w:eastAsia="ja-JP"/>
          <w14:ligatures w14:val="standard"/>
        </w:rPr>
        <w:t xml:space="preserve">The data types that are </w:t>
      </w:r>
      <w:r w:rsidR="000C5E45">
        <w:rPr>
          <w:b w:val="0"/>
          <w:bCs/>
          <w:lang w:eastAsia="ja-JP"/>
          <w14:ligatures w14:val="standard"/>
        </w:rPr>
        <w:t>most encountered</w:t>
      </w:r>
      <w:r w:rsidR="005D75B1">
        <w:rPr>
          <w:b w:val="0"/>
          <w:bCs/>
          <w:lang w:eastAsia="ja-JP"/>
          <w14:ligatures w14:val="standard"/>
        </w:rPr>
        <w:t xml:space="preserve"> in SQL include</w:t>
      </w:r>
      <w:r w:rsidR="004C5B87">
        <w:rPr>
          <w:b w:val="0"/>
          <w:bCs/>
          <w:lang w:eastAsia="ja-JP"/>
          <w14:ligatures w14:val="standard"/>
        </w:rPr>
        <w:t xml:space="preserve"> DECIMAL, CHAR, INTEGER, SMALLINT, and DATE.</w:t>
      </w:r>
      <w:r w:rsidR="00CD0D6B">
        <w:rPr>
          <w:b w:val="0"/>
          <w:bCs/>
          <w:lang w:eastAsia="ja-JP"/>
          <w14:ligatures w14:val="standard"/>
        </w:rPr>
        <w:t xml:space="preserve"> </w:t>
      </w:r>
      <w:proofErr w:type="gramStart"/>
      <w:r w:rsidR="009872A5">
        <w:rPr>
          <w:b w:val="0"/>
          <w:bCs/>
          <w:lang w:eastAsia="ja-JP"/>
          <w14:ligatures w14:val="standard"/>
        </w:rPr>
        <w:t>DECIMAL</w:t>
      </w:r>
      <w:r w:rsidR="00DA5134">
        <w:rPr>
          <w:b w:val="0"/>
          <w:bCs/>
          <w:lang w:eastAsia="ja-JP"/>
          <w14:ligatures w14:val="standard"/>
        </w:rPr>
        <w:t>(</w:t>
      </w:r>
      <w:proofErr w:type="gramEnd"/>
      <w:r w:rsidR="00DA5134">
        <w:rPr>
          <w:b w:val="0"/>
          <w:bCs/>
          <w:lang w:eastAsia="ja-JP"/>
          <w14:ligatures w14:val="standard"/>
        </w:rPr>
        <w:t>x, y)</w:t>
      </w:r>
      <w:r w:rsidR="009872A5">
        <w:rPr>
          <w:b w:val="0"/>
          <w:bCs/>
          <w:lang w:eastAsia="ja-JP"/>
          <w14:ligatures w14:val="standard"/>
        </w:rPr>
        <w:t xml:space="preserve"> is </w:t>
      </w:r>
      <w:r w:rsidR="00DA5134">
        <w:rPr>
          <w:b w:val="0"/>
          <w:bCs/>
          <w:lang w:eastAsia="ja-JP"/>
          <w14:ligatures w14:val="standard"/>
        </w:rPr>
        <w:t>a</w:t>
      </w:r>
      <w:r w:rsidR="00561F93">
        <w:rPr>
          <w:b w:val="0"/>
          <w:bCs/>
          <w:lang w:eastAsia="ja-JP"/>
          <w14:ligatures w14:val="standard"/>
        </w:rPr>
        <w:t xml:space="preserve"> floating-point </w:t>
      </w:r>
      <w:r w:rsidR="009872A5">
        <w:rPr>
          <w:b w:val="0"/>
          <w:bCs/>
          <w:lang w:eastAsia="ja-JP"/>
          <w14:ligatures w14:val="standard"/>
        </w:rPr>
        <w:t>value</w:t>
      </w:r>
      <w:r w:rsidR="00BB3C4A">
        <w:rPr>
          <w:b w:val="0"/>
          <w:bCs/>
          <w:lang w:eastAsia="ja-JP"/>
          <w14:ligatures w14:val="standard"/>
        </w:rPr>
        <w:t xml:space="preserve"> where x is the length</w:t>
      </w:r>
      <w:r w:rsidR="00E35B50">
        <w:rPr>
          <w:b w:val="0"/>
          <w:bCs/>
          <w:lang w:eastAsia="ja-JP"/>
          <w14:ligatures w14:val="standard"/>
        </w:rPr>
        <w:t xml:space="preserve"> and y </w:t>
      </w:r>
      <w:r w:rsidR="00BC16C9">
        <w:rPr>
          <w:b w:val="0"/>
          <w:bCs/>
          <w:lang w:eastAsia="ja-JP"/>
          <w14:ligatures w14:val="standard"/>
        </w:rPr>
        <w:t xml:space="preserve">is </w:t>
      </w:r>
      <w:r w:rsidR="00E35B50">
        <w:rPr>
          <w:b w:val="0"/>
          <w:bCs/>
          <w:lang w:eastAsia="ja-JP"/>
          <w14:ligatures w14:val="standard"/>
        </w:rPr>
        <w:t xml:space="preserve">the </w:t>
      </w:r>
      <w:r w:rsidR="00CD0D6B">
        <w:rPr>
          <w:b w:val="0"/>
          <w:bCs/>
          <w:lang w:eastAsia="ja-JP"/>
          <w14:ligatures w14:val="standard"/>
        </w:rPr>
        <w:t>number</w:t>
      </w:r>
      <w:r w:rsidR="00E35B50">
        <w:rPr>
          <w:b w:val="0"/>
          <w:bCs/>
          <w:lang w:eastAsia="ja-JP"/>
          <w14:ligatures w14:val="standard"/>
        </w:rPr>
        <w:t xml:space="preserve"> of decimal points.</w:t>
      </w:r>
      <w:r w:rsidR="009872A5">
        <w:rPr>
          <w:b w:val="0"/>
          <w:bCs/>
          <w:lang w:eastAsia="ja-JP"/>
          <w14:ligatures w14:val="standard"/>
        </w:rPr>
        <w:t xml:space="preserve"> CHAR</w:t>
      </w:r>
      <w:r w:rsidR="00E35B50">
        <w:rPr>
          <w:b w:val="0"/>
          <w:bCs/>
          <w:lang w:eastAsia="ja-JP"/>
          <w14:ligatures w14:val="standard"/>
        </w:rPr>
        <w:t>(x)</w:t>
      </w:r>
      <w:r w:rsidR="009872A5">
        <w:rPr>
          <w:b w:val="0"/>
          <w:bCs/>
          <w:lang w:eastAsia="ja-JP"/>
          <w14:ligatures w14:val="standard"/>
        </w:rPr>
        <w:t xml:space="preserve"> is </w:t>
      </w:r>
      <w:r w:rsidR="00E35B50">
        <w:rPr>
          <w:b w:val="0"/>
          <w:bCs/>
          <w:lang w:eastAsia="ja-JP"/>
          <w14:ligatures w14:val="standard"/>
        </w:rPr>
        <w:t>a string value where x is the length of the string. INTEGER</w:t>
      </w:r>
      <w:r w:rsidR="00541DB2">
        <w:rPr>
          <w:b w:val="0"/>
          <w:bCs/>
          <w:lang w:eastAsia="ja-JP"/>
          <w14:ligatures w14:val="standard"/>
        </w:rPr>
        <w:t xml:space="preserve"> stores a number with no decimal point in the range of -</w:t>
      </w:r>
      <w:r w:rsidR="00970815">
        <w:rPr>
          <w:b w:val="0"/>
          <w:bCs/>
          <w:lang w:eastAsia="ja-JP"/>
          <w14:ligatures w14:val="standard"/>
        </w:rPr>
        <w:t>2147483648 to 2147483647. SMALLINT stores</w:t>
      </w:r>
      <w:r w:rsidR="00FA301B">
        <w:rPr>
          <w:b w:val="0"/>
          <w:bCs/>
          <w:lang w:eastAsia="ja-JP"/>
          <w14:ligatures w14:val="standard"/>
        </w:rPr>
        <w:t xml:space="preserve"> an integer value from -32786 to 32767. If the user knows the value will not get much bigger or smaller than </w:t>
      </w:r>
      <w:r w:rsidR="00026B1D">
        <w:rPr>
          <w:b w:val="0"/>
          <w:bCs/>
          <w:lang w:eastAsia="ja-JP"/>
          <w14:ligatures w14:val="standard"/>
        </w:rPr>
        <w:t>the range, it is better to use this as it does not take up as much storage. Finally, DATE stores</w:t>
      </w:r>
      <w:r w:rsidR="000C5E45">
        <w:rPr>
          <w:b w:val="0"/>
          <w:bCs/>
          <w:lang w:eastAsia="ja-JP"/>
          <w14:ligatures w14:val="standard"/>
        </w:rPr>
        <w:t xml:space="preserve"> a day of the year. </w:t>
      </w:r>
      <w:r w:rsidR="00C274F9">
        <w:rPr>
          <w:b w:val="0"/>
          <w:bCs/>
          <w:lang w:eastAsia="ja-JP"/>
          <w14:ligatures w14:val="standard"/>
        </w:rPr>
        <w:t xml:space="preserve">If the user wanted to store </w:t>
      </w:r>
      <w:r w:rsidR="00C274F9">
        <w:rPr>
          <w:b w:val="0"/>
          <w:bCs/>
          <w:lang w:eastAsia="ja-JP"/>
          <w14:ligatures w14:val="standard"/>
        </w:rPr>
        <w:t>the date</w:t>
      </w:r>
      <w:r w:rsidR="00AD7B01">
        <w:rPr>
          <w:b w:val="0"/>
          <w:bCs/>
          <w:lang w:eastAsia="ja-JP"/>
          <w14:ligatures w14:val="standard"/>
        </w:rPr>
        <w:t>,</w:t>
      </w:r>
      <w:r w:rsidR="00C274F9">
        <w:rPr>
          <w:b w:val="0"/>
          <w:bCs/>
          <w:lang w:eastAsia="ja-JP"/>
          <w14:ligatures w14:val="standard"/>
        </w:rPr>
        <w:t xml:space="preserve"> April 8, 2024, it could be stored either as 8-APR</w:t>
      </w:r>
      <w:r w:rsidR="00C14236">
        <w:rPr>
          <w:b w:val="0"/>
          <w:bCs/>
          <w:lang w:eastAsia="ja-JP"/>
          <w14:ligatures w14:val="standard"/>
        </w:rPr>
        <w:t>-24 or 4/8/2024</w:t>
      </w:r>
      <w:r w:rsidR="00EC59C3">
        <w:rPr>
          <w:b w:val="0"/>
          <w:bCs/>
          <w:lang w:eastAsia="ja-JP"/>
          <w14:ligatures w14:val="standard"/>
        </w:rPr>
        <w:t xml:space="preserve"> </w:t>
      </w:r>
      <w:sdt>
        <w:sdtPr>
          <w:rPr>
            <w:b w:val="0"/>
            <w:bCs/>
            <w:lang w:eastAsia="ja-JP"/>
            <w14:ligatures w14:val="standard"/>
          </w:rPr>
          <w:id w:val="-13697519"/>
          <w:citation/>
        </w:sdtPr>
        <w:sdtContent>
          <w:r w:rsidR="00EC59C3" w:rsidRPr="00D736C6">
            <w:rPr>
              <w:b w:val="0"/>
              <w:bCs/>
              <w:lang w:eastAsia="ja-JP"/>
              <w14:ligatures w14:val="standard"/>
            </w:rPr>
            <w:fldChar w:fldCharType="begin"/>
          </w:r>
          <w:r w:rsidR="00EC59C3" w:rsidRPr="00D736C6">
            <w:rPr>
              <w:b w:val="0"/>
              <w:bCs/>
              <w:lang w:eastAsia="ja-JP"/>
              <w14:ligatures w14:val="standard"/>
            </w:rPr>
            <w:instrText xml:space="preserve">CITATION Pra91 \p 27-28 \l 1033 </w:instrText>
          </w:r>
          <w:r w:rsidR="00EC59C3" w:rsidRPr="00D736C6">
            <w:rPr>
              <w:b w:val="0"/>
              <w:bCs/>
              <w:lang w:eastAsia="ja-JP"/>
              <w14:ligatures w14:val="standard"/>
            </w:rPr>
            <w:fldChar w:fldCharType="separate"/>
          </w:r>
          <w:r w:rsidR="00EC59C3" w:rsidRPr="00D736C6">
            <w:rPr>
              <w:b w:val="0"/>
              <w:bCs/>
              <w:noProof/>
              <w:lang w:eastAsia="ja-JP"/>
              <w14:ligatures w14:val="standard"/>
            </w:rPr>
            <w:t>[4, pp. 27-28]</w:t>
          </w:r>
          <w:r w:rsidR="00EC59C3" w:rsidRPr="00D736C6">
            <w:rPr>
              <w:b w:val="0"/>
              <w:bCs/>
              <w:lang w:eastAsia="ja-JP"/>
              <w14:ligatures w14:val="standard"/>
            </w:rPr>
            <w:fldChar w:fldCharType="end"/>
          </w:r>
        </w:sdtContent>
      </w:sdt>
      <w:r w:rsidR="00C25B15">
        <w:rPr>
          <w:b w:val="0"/>
          <w:bCs/>
          <w:lang w:eastAsia="ja-JP"/>
          <w14:ligatures w14:val="standard"/>
        </w:rPr>
        <w:t>.</w:t>
      </w:r>
    </w:p>
    <w:p w14:paraId="642603FF" w14:textId="6E2B9FA5" w:rsidR="00763BF0" w:rsidRDefault="00763BF0" w:rsidP="006A7D1A">
      <w:pPr>
        <w:pStyle w:val="FigureCaption"/>
        <w:jc w:val="both"/>
        <w:rPr>
          <w:b w:val="0"/>
          <w:bCs/>
          <w:lang w:eastAsia="ja-JP"/>
          <w14:ligatures w14:val="standard"/>
        </w:rPr>
      </w:pPr>
      <w:r>
        <w:rPr>
          <w:b w:val="0"/>
          <w:bCs/>
          <w:lang w:eastAsia="ja-JP"/>
          <w14:ligatures w14:val="standard"/>
        </w:rPr>
        <w:t xml:space="preserve">The comparison operators in SQL </w:t>
      </w:r>
      <w:r w:rsidR="000C00CB">
        <w:rPr>
          <w:b w:val="0"/>
          <w:bCs/>
          <w:lang w:eastAsia="ja-JP"/>
          <w14:ligatures w14:val="standard"/>
        </w:rPr>
        <w:t>are</w:t>
      </w:r>
      <w:r w:rsidR="00704E39">
        <w:rPr>
          <w:b w:val="0"/>
          <w:bCs/>
          <w:lang w:eastAsia="ja-JP"/>
          <w14:ligatures w14:val="standard"/>
        </w:rPr>
        <w:t xml:space="preserve"> </w:t>
      </w:r>
      <w:proofErr w:type="gramStart"/>
      <w:r w:rsidR="00704E39">
        <w:rPr>
          <w:b w:val="0"/>
          <w:bCs/>
          <w:lang w:eastAsia="ja-JP"/>
          <w14:ligatures w14:val="standard"/>
        </w:rPr>
        <w:t>similar to</w:t>
      </w:r>
      <w:proofErr w:type="gramEnd"/>
      <w:r w:rsidR="00704E39">
        <w:rPr>
          <w:b w:val="0"/>
          <w:bCs/>
          <w:lang w:eastAsia="ja-JP"/>
          <w14:ligatures w14:val="standard"/>
        </w:rPr>
        <w:t xml:space="preserve"> those found in other programming languages. </w:t>
      </w:r>
      <w:r w:rsidR="000C00CB">
        <w:rPr>
          <w:b w:val="0"/>
          <w:bCs/>
          <w:lang w:eastAsia="ja-JP"/>
          <w14:ligatures w14:val="standard"/>
        </w:rPr>
        <w:t>Equal to is denoted by =</w:t>
      </w:r>
      <w:r w:rsidR="00E43C08">
        <w:rPr>
          <w:b w:val="0"/>
          <w:bCs/>
          <w:lang w:eastAsia="ja-JP"/>
          <w14:ligatures w14:val="standard"/>
        </w:rPr>
        <w:t>.</w:t>
      </w:r>
      <w:r w:rsidR="000C00CB">
        <w:rPr>
          <w:b w:val="0"/>
          <w:bCs/>
          <w:lang w:eastAsia="ja-JP"/>
          <w14:ligatures w14:val="standard"/>
        </w:rPr>
        <w:t xml:space="preserve"> </w:t>
      </w:r>
      <w:r w:rsidR="00E43C08">
        <w:rPr>
          <w:b w:val="0"/>
          <w:bCs/>
          <w:lang w:eastAsia="ja-JP"/>
          <w14:ligatures w14:val="standard"/>
        </w:rPr>
        <w:t>L</w:t>
      </w:r>
      <w:r w:rsidR="000C00CB">
        <w:rPr>
          <w:b w:val="0"/>
          <w:bCs/>
          <w:lang w:eastAsia="ja-JP"/>
          <w14:ligatures w14:val="standard"/>
        </w:rPr>
        <w:t>e</w:t>
      </w:r>
      <w:r w:rsidR="00E43C08">
        <w:rPr>
          <w:b w:val="0"/>
          <w:bCs/>
          <w:lang w:eastAsia="ja-JP"/>
          <w14:ligatures w14:val="standard"/>
        </w:rPr>
        <w:t>ss than is</w:t>
      </w:r>
      <w:r w:rsidR="008E5FC9">
        <w:rPr>
          <w:b w:val="0"/>
          <w:bCs/>
          <w:lang w:eastAsia="ja-JP"/>
          <w14:ligatures w14:val="standard"/>
        </w:rPr>
        <w:t xml:space="preserve"> denoted by</w:t>
      </w:r>
      <w:r w:rsidR="00E43C08">
        <w:rPr>
          <w:b w:val="0"/>
          <w:bCs/>
          <w:lang w:eastAsia="ja-JP"/>
          <w14:ligatures w14:val="standard"/>
        </w:rPr>
        <w:t xml:space="preserve"> &lt;</w:t>
      </w:r>
      <w:r w:rsidR="008E5FC9">
        <w:rPr>
          <w:b w:val="0"/>
          <w:bCs/>
          <w:lang w:eastAsia="ja-JP"/>
          <w14:ligatures w14:val="standard"/>
        </w:rPr>
        <w:t xml:space="preserve">, and less than or equal to is &lt;=. Likewise, </w:t>
      </w:r>
      <w:r w:rsidR="00E43C08">
        <w:rPr>
          <w:b w:val="0"/>
          <w:bCs/>
          <w:lang w:eastAsia="ja-JP"/>
          <w14:ligatures w14:val="standard"/>
        </w:rPr>
        <w:t>greater than</w:t>
      </w:r>
      <w:r w:rsidR="008E5FC9">
        <w:rPr>
          <w:b w:val="0"/>
          <w:bCs/>
          <w:lang w:eastAsia="ja-JP"/>
          <w14:ligatures w14:val="standard"/>
        </w:rPr>
        <w:t xml:space="preserve"> is denoted by</w:t>
      </w:r>
      <w:r w:rsidR="00E43C08">
        <w:rPr>
          <w:b w:val="0"/>
          <w:bCs/>
          <w:lang w:eastAsia="ja-JP"/>
          <w14:ligatures w14:val="standard"/>
        </w:rPr>
        <w:t xml:space="preserve"> &gt;</w:t>
      </w:r>
      <w:r w:rsidR="008E5FC9">
        <w:rPr>
          <w:b w:val="0"/>
          <w:bCs/>
          <w:lang w:eastAsia="ja-JP"/>
          <w14:ligatures w14:val="standard"/>
        </w:rPr>
        <w:t>, and</w:t>
      </w:r>
      <w:r w:rsidR="00EE4971">
        <w:rPr>
          <w:b w:val="0"/>
          <w:bCs/>
          <w:lang w:eastAsia="ja-JP"/>
          <w14:ligatures w14:val="standard"/>
        </w:rPr>
        <w:t xml:space="preserve"> greater than or equal to is &gt;=</w:t>
      </w:r>
      <w:r w:rsidR="00E43C08">
        <w:rPr>
          <w:b w:val="0"/>
          <w:bCs/>
          <w:lang w:eastAsia="ja-JP"/>
          <w14:ligatures w14:val="standard"/>
        </w:rPr>
        <w:t>.</w:t>
      </w:r>
      <w:r w:rsidR="00EE4971">
        <w:rPr>
          <w:b w:val="0"/>
          <w:bCs/>
          <w:lang w:eastAsia="ja-JP"/>
          <w14:ligatures w14:val="standard"/>
        </w:rPr>
        <w:t xml:space="preserve"> If a user wanted to prove that something is not equal, they would use &lt;&gt; </w:t>
      </w:r>
      <w:proofErr w:type="gramStart"/>
      <w:r w:rsidR="00EE4971">
        <w:rPr>
          <w:b w:val="0"/>
          <w:bCs/>
          <w:lang w:eastAsia="ja-JP"/>
          <w14:ligatures w14:val="standard"/>
        </w:rPr>
        <w:t>or !</w:t>
      </w:r>
      <w:proofErr w:type="gramEnd"/>
      <w:r w:rsidR="00EE4971">
        <w:rPr>
          <w:b w:val="0"/>
          <w:bCs/>
          <w:lang w:eastAsia="ja-JP"/>
          <w14:ligatures w14:val="standard"/>
        </w:rPr>
        <w:t>=.</w:t>
      </w:r>
      <w:r w:rsidR="008E5FC9">
        <w:rPr>
          <w:b w:val="0"/>
          <w:bCs/>
          <w:lang w:eastAsia="ja-JP"/>
          <w14:ligatures w14:val="standard"/>
        </w:rPr>
        <w:t xml:space="preserve"> </w:t>
      </w:r>
      <w:r w:rsidR="00E43C08">
        <w:rPr>
          <w:b w:val="0"/>
          <w:bCs/>
          <w:lang w:eastAsia="ja-JP"/>
          <w14:ligatures w14:val="standard"/>
        </w:rPr>
        <w:t xml:space="preserve"> </w:t>
      </w:r>
      <w:r w:rsidR="008E03C4">
        <w:rPr>
          <w:b w:val="0"/>
          <w:bCs/>
          <w:lang w:eastAsia="ja-JP"/>
          <w14:ligatures w14:val="standard"/>
        </w:rPr>
        <w:t xml:space="preserve">However, most </w:t>
      </w:r>
      <w:r w:rsidR="009433BD">
        <w:rPr>
          <w:b w:val="0"/>
          <w:bCs/>
          <w:lang w:eastAsia="ja-JP"/>
          <w14:ligatures w14:val="standard"/>
        </w:rPr>
        <w:t>programmers that use</w:t>
      </w:r>
      <w:r w:rsidR="008E03C4">
        <w:rPr>
          <w:b w:val="0"/>
          <w:bCs/>
          <w:lang w:eastAsia="ja-JP"/>
          <w14:ligatures w14:val="standard"/>
        </w:rPr>
        <w:t xml:space="preserve"> SQL </w:t>
      </w:r>
      <w:r w:rsidR="009433BD">
        <w:rPr>
          <w:b w:val="0"/>
          <w:bCs/>
          <w:lang w:eastAsia="ja-JP"/>
          <w14:ligatures w14:val="standard"/>
        </w:rPr>
        <w:t xml:space="preserve">use the &lt;&gt; </w:t>
      </w:r>
      <w:r w:rsidR="006E33C0">
        <w:rPr>
          <w:b w:val="0"/>
          <w:bCs/>
          <w:lang w:eastAsia="ja-JP"/>
          <w14:ligatures w14:val="standard"/>
        </w:rPr>
        <w:t xml:space="preserve">symbol </w:t>
      </w:r>
      <w:r w:rsidR="008E03C4">
        <w:rPr>
          <w:b w:val="0"/>
          <w:bCs/>
          <w:lang w:eastAsia="ja-JP"/>
          <w14:ligatures w14:val="standard"/>
        </w:rPr>
        <w:t>of not equal</w:t>
      </w:r>
      <w:r w:rsidR="009433BD">
        <w:rPr>
          <w:b w:val="0"/>
          <w:bCs/>
          <w:lang w:eastAsia="ja-JP"/>
          <w14:ligatures w14:val="standard"/>
        </w:rPr>
        <w:t xml:space="preserve"> rather than</w:t>
      </w:r>
      <w:r w:rsidR="006E33C0">
        <w:rPr>
          <w:b w:val="0"/>
          <w:bCs/>
          <w:lang w:eastAsia="ja-JP"/>
          <w14:ligatures w14:val="standard"/>
        </w:rPr>
        <w:t xml:space="preserve"> </w:t>
      </w:r>
      <w:proofErr w:type="gramStart"/>
      <w:r w:rsidR="006E33C0">
        <w:rPr>
          <w:b w:val="0"/>
          <w:bCs/>
          <w:lang w:eastAsia="ja-JP"/>
          <w14:ligatures w14:val="standard"/>
        </w:rPr>
        <w:t>the</w:t>
      </w:r>
      <w:r w:rsidR="009433BD">
        <w:rPr>
          <w:b w:val="0"/>
          <w:bCs/>
          <w:lang w:eastAsia="ja-JP"/>
          <w14:ligatures w14:val="standard"/>
        </w:rPr>
        <w:t xml:space="preserve"> !</w:t>
      </w:r>
      <w:proofErr w:type="gramEnd"/>
      <w:r w:rsidR="009433BD">
        <w:rPr>
          <w:b w:val="0"/>
          <w:bCs/>
          <w:lang w:eastAsia="ja-JP"/>
          <w14:ligatures w14:val="standard"/>
        </w:rPr>
        <w:t>=</w:t>
      </w:r>
      <w:r w:rsidR="006E33C0">
        <w:rPr>
          <w:b w:val="0"/>
          <w:bCs/>
          <w:lang w:eastAsia="ja-JP"/>
          <w14:ligatures w14:val="standard"/>
        </w:rPr>
        <w:t xml:space="preserve"> symbol</w:t>
      </w:r>
      <w:r w:rsidR="009433BD">
        <w:rPr>
          <w:b w:val="0"/>
          <w:bCs/>
          <w:lang w:eastAsia="ja-JP"/>
          <w14:ligatures w14:val="standard"/>
        </w:rPr>
        <w:t xml:space="preserve"> </w:t>
      </w:r>
      <w:sdt>
        <w:sdtPr>
          <w:rPr>
            <w:b w:val="0"/>
            <w:bCs/>
            <w:lang w:eastAsia="ja-JP"/>
            <w14:ligatures w14:val="standard"/>
          </w:rPr>
          <w:id w:val="-537354744"/>
          <w:citation/>
        </w:sdtPr>
        <w:sdtContent>
          <w:r w:rsidR="009433BD" w:rsidRPr="00D736C6">
            <w:rPr>
              <w:b w:val="0"/>
              <w:bCs/>
              <w:lang w:eastAsia="ja-JP"/>
              <w14:ligatures w14:val="standard"/>
            </w:rPr>
            <w:fldChar w:fldCharType="begin"/>
          </w:r>
          <w:r w:rsidR="009433BD" w:rsidRPr="00D736C6">
            <w:rPr>
              <w:b w:val="0"/>
              <w:bCs/>
              <w:lang w:eastAsia="ja-JP"/>
              <w14:ligatures w14:val="standard"/>
            </w:rPr>
            <w:instrText xml:space="preserve">CITATION Pra91 \p 37 \l 1033 </w:instrText>
          </w:r>
          <w:r w:rsidR="009433BD" w:rsidRPr="00D736C6">
            <w:rPr>
              <w:b w:val="0"/>
              <w:bCs/>
              <w:lang w:eastAsia="ja-JP"/>
              <w14:ligatures w14:val="standard"/>
            </w:rPr>
            <w:fldChar w:fldCharType="separate"/>
          </w:r>
          <w:r w:rsidR="009433BD" w:rsidRPr="00D736C6">
            <w:rPr>
              <w:b w:val="0"/>
              <w:bCs/>
              <w:noProof/>
              <w:lang w:eastAsia="ja-JP"/>
              <w14:ligatures w14:val="standard"/>
            </w:rPr>
            <w:t>[4, p. 37]</w:t>
          </w:r>
          <w:r w:rsidR="009433BD" w:rsidRPr="00D736C6">
            <w:rPr>
              <w:b w:val="0"/>
              <w:bCs/>
              <w:lang w:eastAsia="ja-JP"/>
              <w14:ligatures w14:val="standard"/>
            </w:rPr>
            <w:fldChar w:fldCharType="end"/>
          </w:r>
        </w:sdtContent>
      </w:sdt>
      <w:r w:rsidR="009433BD">
        <w:rPr>
          <w:b w:val="0"/>
          <w:bCs/>
          <w:lang w:eastAsia="ja-JP"/>
          <w14:ligatures w14:val="standard"/>
        </w:rPr>
        <w:t>.</w:t>
      </w:r>
    </w:p>
    <w:p w14:paraId="3A7D6F0C" w14:textId="528ACAAB" w:rsidR="004B3018" w:rsidRDefault="00DE2B76" w:rsidP="006A7D1A">
      <w:pPr>
        <w:pStyle w:val="FigureCaption"/>
        <w:jc w:val="both"/>
        <w:rPr>
          <w:b w:val="0"/>
          <w:bCs/>
          <w:lang w:eastAsia="ja-JP"/>
          <w14:ligatures w14:val="standard"/>
        </w:rPr>
      </w:pPr>
      <w:r>
        <w:rPr>
          <w:b w:val="0"/>
          <w:bCs/>
          <w:lang w:eastAsia="ja-JP"/>
          <w14:ligatures w14:val="standard"/>
        </w:rPr>
        <w:t xml:space="preserve">The compound conditions that are found in SQL are AND, OR, and NOT. </w:t>
      </w:r>
      <w:r w:rsidR="0081336A">
        <w:rPr>
          <w:b w:val="0"/>
          <w:bCs/>
          <w:lang w:eastAsia="ja-JP"/>
          <w14:ligatures w14:val="standard"/>
        </w:rPr>
        <w:t xml:space="preserve">When using AND, all </w:t>
      </w:r>
      <w:r w:rsidR="008011E1">
        <w:rPr>
          <w:b w:val="0"/>
          <w:bCs/>
          <w:lang w:eastAsia="ja-JP"/>
          <w14:ligatures w14:val="standard"/>
        </w:rPr>
        <w:t xml:space="preserve">conditions set must be true. When using OR, </w:t>
      </w:r>
      <w:r w:rsidR="004955EC">
        <w:rPr>
          <w:b w:val="0"/>
          <w:bCs/>
          <w:lang w:eastAsia="ja-JP"/>
          <w14:ligatures w14:val="standard"/>
        </w:rPr>
        <w:t xml:space="preserve">at least one of the conditions set must be true. NOT </w:t>
      </w:r>
      <w:r w:rsidR="00DF5C9C">
        <w:rPr>
          <w:b w:val="0"/>
          <w:bCs/>
          <w:lang w:eastAsia="ja-JP"/>
          <w14:ligatures w14:val="standard"/>
        </w:rPr>
        <w:t xml:space="preserve">reverses the truth or falsity of the condition that was set. For example, if the condition was true, then the </w:t>
      </w:r>
      <w:r w:rsidR="006A0E87">
        <w:rPr>
          <w:b w:val="0"/>
          <w:bCs/>
          <w:lang w:eastAsia="ja-JP"/>
          <w14:ligatures w14:val="standard"/>
        </w:rPr>
        <w:t>new condition would be false</w:t>
      </w:r>
      <w:r w:rsidR="00087FD5">
        <w:rPr>
          <w:b w:val="0"/>
          <w:bCs/>
          <w:lang w:eastAsia="ja-JP"/>
          <w14:ligatures w14:val="standard"/>
        </w:rPr>
        <w:t>,</w:t>
      </w:r>
      <w:r w:rsidR="006A0E87">
        <w:rPr>
          <w:b w:val="0"/>
          <w:bCs/>
          <w:lang w:eastAsia="ja-JP"/>
          <w14:ligatures w14:val="standard"/>
        </w:rPr>
        <w:t xml:space="preserve"> and vice versa</w:t>
      </w:r>
      <w:r w:rsidR="00D91F9B">
        <w:rPr>
          <w:b w:val="0"/>
          <w:bCs/>
          <w:lang w:eastAsia="ja-JP"/>
          <w14:ligatures w14:val="standard"/>
        </w:rPr>
        <w:t xml:space="preserve">. </w:t>
      </w:r>
      <w:r w:rsidR="00B527C9">
        <w:rPr>
          <w:b w:val="0"/>
          <w:bCs/>
          <w:lang w:eastAsia="ja-JP"/>
          <w14:ligatures w14:val="standard"/>
        </w:rPr>
        <w:t xml:space="preserve">Figure </w:t>
      </w:r>
      <w:r w:rsidR="003764E1">
        <w:rPr>
          <w:b w:val="0"/>
          <w:bCs/>
          <w:lang w:eastAsia="ja-JP"/>
          <w14:ligatures w14:val="standard"/>
        </w:rPr>
        <w:t>4</w:t>
      </w:r>
      <w:r w:rsidR="00D91F9B">
        <w:rPr>
          <w:b w:val="0"/>
          <w:bCs/>
          <w:lang w:eastAsia="ja-JP"/>
          <w14:ligatures w14:val="standard"/>
        </w:rPr>
        <w:t xml:space="preserve"> </w:t>
      </w:r>
      <w:r w:rsidR="000A5EA8">
        <w:rPr>
          <w:b w:val="0"/>
          <w:bCs/>
          <w:lang w:eastAsia="ja-JP"/>
          <w14:ligatures w14:val="standard"/>
        </w:rPr>
        <w:t xml:space="preserve">demonstrates a query that will print the description of </w:t>
      </w:r>
      <w:r w:rsidR="009A7399">
        <w:rPr>
          <w:b w:val="0"/>
          <w:bCs/>
          <w:lang w:eastAsia="ja-JP"/>
          <w14:ligatures w14:val="standard"/>
        </w:rPr>
        <w:t>parts that are from warehouse 3 and have more than 100 units on hand</w:t>
      </w:r>
      <w:sdt>
        <w:sdtPr>
          <w:rPr>
            <w:b w:val="0"/>
            <w:bCs/>
            <w:lang w:eastAsia="ja-JP"/>
            <w14:ligatures w14:val="standard"/>
          </w:rPr>
          <w:id w:val="-1314172562"/>
          <w:citation/>
        </w:sdtPr>
        <w:sdtContent>
          <w:r w:rsidR="002C7E7D" w:rsidRPr="00D736C6">
            <w:rPr>
              <w:b w:val="0"/>
              <w:bCs/>
              <w:lang w:eastAsia="ja-JP"/>
              <w14:ligatures w14:val="standard"/>
            </w:rPr>
            <w:fldChar w:fldCharType="begin"/>
          </w:r>
          <w:r w:rsidR="009A7399" w:rsidRPr="00D736C6">
            <w:rPr>
              <w:b w:val="0"/>
              <w:bCs/>
              <w:lang w:eastAsia="ja-JP"/>
              <w14:ligatures w14:val="standard"/>
            </w:rPr>
            <w:instrText xml:space="preserve">CITATION Pra91 \p 38-39 \l 1033 </w:instrText>
          </w:r>
          <w:r w:rsidR="002C7E7D" w:rsidRPr="00D736C6">
            <w:rPr>
              <w:b w:val="0"/>
              <w:bCs/>
              <w:lang w:eastAsia="ja-JP"/>
              <w14:ligatures w14:val="standard"/>
            </w:rPr>
            <w:fldChar w:fldCharType="separate"/>
          </w:r>
          <w:r w:rsidR="009A7399" w:rsidRPr="00D736C6">
            <w:rPr>
              <w:b w:val="0"/>
              <w:bCs/>
              <w:noProof/>
              <w:lang w:eastAsia="ja-JP"/>
              <w14:ligatures w14:val="standard"/>
            </w:rPr>
            <w:t xml:space="preserve"> [4, pp. 38-39]</w:t>
          </w:r>
          <w:r w:rsidR="002C7E7D" w:rsidRPr="00D736C6">
            <w:rPr>
              <w:b w:val="0"/>
              <w:bCs/>
              <w:lang w:eastAsia="ja-JP"/>
              <w14:ligatures w14:val="standard"/>
            </w:rPr>
            <w:fldChar w:fldCharType="end"/>
          </w:r>
        </w:sdtContent>
      </w:sdt>
      <w:r w:rsidR="006A0E87">
        <w:rPr>
          <w:b w:val="0"/>
          <w:bCs/>
          <w:lang w:eastAsia="ja-JP"/>
          <w14:ligatures w14:val="standard"/>
        </w:rPr>
        <w:t>.</w:t>
      </w:r>
      <w:r w:rsidR="00F46BB8">
        <w:rPr>
          <w:b w:val="0"/>
          <w:bCs/>
          <w:lang w:eastAsia="ja-JP"/>
          <w14:ligatures w14:val="standard"/>
        </w:rPr>
        <w:t xml:space="preserve"> </w:t>
      </w:r>
    </w:p>
    <w:p w14:paraId="2BCDA418" w14:textId="7084DC6B" w:rsidR="00D91F9B" w:rsidRDefault="00D91F9B" w:rsidP="006A7D1A">
      <w:pPr>
        <w:pStyle w:val="FigureCaption"/>
        <w:jc w:val="both"/>
        <w:rPr>
          <w:b w:val="0"/>
          <w:bCs/>
          <w:lang w:eastAsia="ja-JP"/>
          <w14:ligatures w14:val="standard"/>
        </w:rPr>
      </w:pPr>
      <w:r>
        <w:rPr>
          <w:noProof/>
        </w:rPr>
        <w:drawing>
          <wp:inline distT="0" distB="0" distL="0" distR="0" wp14:anchorId="3408E8B6" wp14:editId="51A85A0E">
            <wp:extent cx="2894330" cy="1152525"/>
            <wp:effectExtent l="0" t="0" r="1270" b="9525"/>
            <wp:docPr id="528878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78819" name="Picture 1" descr="A screenshot of a computer&#10;&#10;Description automatically generated"/>
                    <pic:cNvPicPr/>
                  </pic:nvPicPr>
                  <pic:blipFill rotWithShape="1">
                    <a:blip r:embed="rId20"/>
                    <a:srcRect l="25937" t="41533" r="48124" b="40099"/>
                    <a:stretch/>
                  </pic:blipFill>
                  <pic:spPr bwMode="auto">
                    <a:xfrm>
                      <a:off x="0" y="0"/>
                      <a:ext cx="2916780" cy="1161465"/>
                    </a:xfrm>
                    <a:prstGeom prst="rect">
                      <a:avLst/>
                    </a:prstGeom>
                    <a:ln>
                      <a:noFill/>
                    </a:ln>
                    <a:extLst>
                      <a:ext uri="{53640926-AAD7-44D8-BBD7-CCE9431645EC}">
                        <a14:shadowObscured xmlns:a14="http://schemas.microsoft.com/office/drawing/2010/main"/>
                      </a:ext>
                    </a:extLst>
                  </pic:spPr>
                </pic:pic>
              </a:graphicData>
            </a:graphic>
          </wp:inline>
        </w:drawing>
      </w:r>
    </w:p>
    <w:p w14:paraId="7D647A27" w14:textId="68303DEE" w:rsidR="009A7399" w:rsidRDefault="009A7399" w:rsidP="006A7D1A">
      <w:pPr>
        <w:pStyle w:val="FigureCaption"/>
        <w:jc w:val="both"/>
        <w:rPr>
          <w:lang w:eastAsia="ja-JP"/>
          <w14:ligatures w14:val="standard"/>
        </w:rPr>
      </w:pPr>
      <w:r>
        <w:rPr>
          <w:lang w:eastAsia="ja-JP"/>
          <w14:ligatures w14:val="standard"/>
        </w:rPr>
        <w:t xml:space="preserve">Figure </w:t>
      </w:r>
      <w:r w:rsidR="003764E1">
        <w:rPr>
          <w:lang w:eastAsia="ja-JP"/>
          <w14:ligatures w14:val="standard"/>
        </w:rPr>
        <w:t>4</w:t>
      </w:r>
      <w:r>
        <w:rPr>
          <w:lang w:eastAsia="ja-JP"/>
          <w14:ligatures w14:val="standard"/>
        </w:rPr>
        <w:t>:</w:t>
      </w:r>
      <w:r w:rsidR="00B527C9">
        <w:rPr>
          <w:lang w:eastAsia="ja-JP"/>
          <w14:ligatures w14:val="standard"/>
        </w:rPr>
        <w:t xml:space="preserve"> Demonstrat</w:t>
      </w:r>
      <w:r w:rsidR="00286B57">
        <w:rPr>
          <w:lang w:eastAsia="ja-JP"/>
          <w14:ligatures w14:val="standard"/>
        </w:rPr>
        <w:t>ion of</w:t>
      </w:r>
      <w:r w:rsidR="00B527C9">
        <w:rPr>
          <w:lang w:eastAsia="ja-JP"/>
          <w14:ligatures w14:val="standard"/>
        </w:rPr>
        <w:t xml:space="preserve"> the </w:t>
      </w:r>
      <w:r w:rsidR="00286B57">
        <w:rPr>
          <w:lang w:eastAsia="ja-JP"/>
          <w14:ligatures w14:val="standard"/>
        </w:rPr>
        <w:t xml:space="preserve">AND compound condition and the equal to and greater than comparison operators in SQL </w:t>
      </w:r>
      <w:sdt>
        <w:sdtPr>
          <w:rPr>
            <w:lang w:eastAsia="ja-JP"/>
            <w14:ligatures w14:val="standard"/>
          </w:rPr>
          <w:id w:val="-1359577190"/>
          <w:citation/>
        </w:sdtPr>
        <w:sdtContent>
          <w:r>
            <w:rPr>
              <w:lang w:eastAsia="ja-JP"/>
              <w14:ligatures w14:val="standard"/>
            </w:rPr>
            <w:fldChar w:fldCharType="begin"/>
          </w:r>
          <w:r>
            <w:rPr>
              <w:lang w:eastAsia="ja-JP"/>
              <w14:ligatures w14:val="standard"/>
            </w:rPr>
            <w:instrText xml:space="preserve">CITATION Pra91 \p 39 \l 1033 </w:instrText>
          </w:r>
          <w:r>
            <w:rPr>
              <w:lang w:eastAsia="ja-JP"/>
              <w14:ligatures w14:val="standard"/>
            </w:rPr>
            <w:fldChar w:fldCharType="separate"/>
          </w:r>
          <w:r w:rsidRPr="009A7399">
            <w:rPr>
              <w:noProof/>
              <w:lang w:eastAsia="ja-JP"/>
              <w14:ligatures w14:val="standard"/>
            </w:rPr>
            <w:t>[4, p. 39]</w:t>
          </w:r>
          <w:r>
            <w:rPr>
              <w:lang w:eastAsia="ja-JP"/>
              <w14:ligatures w14:val="standard"/>
            </w:rPr>
            <w:fldChar w:fldCharType="end"/>
          </w:r>
        </w:sdtContent>
      </w:sdt>
      <w:r w:rsidR="00286B57">
        <w:rPr>
          <w:lang w:eastAsia="ja-JP"/>
          <w14:ligatures w14:val="standard"/>
        </w:rPr>
        <w:t>.</w:t>
      </w:r>
    </w:p>
    <w:p w14:paraId="47422911" w14:textId="1E52E7F9" w:rsidR="00812C0B" w:rsidRDefault="00036AC3" w:rsidP="006A7D1A">
      <w:pPr>
        <w:pStyle w:val="FigureCaption"/>
        <w:jc w:val="both"/>
        <w:rPr>
          <w:b w:val="0"/>
          <w:bCs/>
          <w:lang w:eastAsia="ja-JP"/>
          <w14:ligatures w14:val="standard"/>
        </w:rPr>
      </w:pPr>
      <w:r>
        <w:rPr>
          <w:b w:val="0"/>
          <w:bCs/>
          <w:lang w:eastAsia="ja-JP"/>
          <w14:ligatures w14:val="standard"/>
        </w:rPr>
        <w:t xml:space="preserve">Since there are no special formatting rules in SQL, </w:t>
      </w:r>
      <w:r w:rsidR="000F30F6">
        <w:rPr>
          <w:b w:val="0"/>
          <w:bCs/>
          <w:lang w:eastAsia="ja-JP"/>
          <w14:ligatures w14:val="standard"/>
        </w:rPr>
        <w:t xml:space="preserve">the code in </w:t>
      </w:r>
      <w:r w:rsidR="00CA7643">
        <w:rPr>
          <w:b w:val="0"/>
          <w:bCs/>
          <w:lang w:eastAsia="ja-JP"/>
          <w14:ligatures w14:val="standard"/>
        </w:rPr>
        <w:t>F</w:t>
      </w:r>
      <w:r w:rsidR="000F30F6">
        <w:rPr>
          <w:b w:val="0"/>
          <w:bCs/>
          <w:lang w:eastAsia="ja-JP"/>
          <w14:ligatures w14:val="standard"/>
        </w:rPr>
        <w:t xml:space="preserve">igure </w:t>
      </w:r>
      <w:r w:rsidR="003764E1">
        <w:rPr>
          <w:b w:val="0"/>
          <w:bCs/>
          <w:lang w:eastAsia="ja-JP"/>
          <w14:ligatures w14:val="standard"/>
        </w:rPr>
        <w:t>4</w:t>
      </w:r>
      <w:r w:rsidR="000F30F6">
        <w:rPr>
          <w:b w:val="0"/>
          <w:bCs/>
          <w:lang w:eastAsia="ja-JP"/>
          <w14:ligatures w14:val="standard"/>
        </w:rPr>
        <w:t xml:space="preserve"> could also be written as follows:</w:t>
      </w:r>
    </w:p>
    <w:p w14:paraId="640E6A1C" w14:textId="21DE7C7A" w:rsidR="000F30F6" w:rsidRDefault="000F30F6" w:rsidP="006A7D1A">
      <w:pPr>
        <w:pStyle w:val="FigureCaption"/>
        <w:jc w:val="both"/>
        <w:rPr>
          <w:b w:val="0"/>
          <w:bCs/>
          <w:lang w:eastAsia="ja-JP"/>
          <w14:ligatures w14:val="standard"/>
        </w:rPr>
      </w:pPr>
      <w:r>
        <w:rPr>
          <w:b w:val="0"/>
          <w:bCs/>
          <w:lang w:eastAsia="ja-JP"/>
          <w14:ligatures w14:val="standard"/>
        </w:rPr>
        <w:t>SELECT PARTDESC</w:t>
      </w:r>
    </w:p>
    <w:p w14:paraId="38F5474F" w14:textId="77777777" w:rsidR="00BF40C5" w:rsidRDefault="000F30F6" w:rsidP="003E7A58">
      <w:pPr>
        <w:pStyle w:val="FigureCaption"/>
        <w:ind w:left="180"/>
        <w:jc w:val="both"/>
        <w:rPr>
          <w:b w:val="0"/>
          <w:bCs/>
          <w:lang w:eastAsia="ja-JP"/>
          <w14:ligatures w14:val="standard"/>
        </w:rPr>
      </w:pPr>
      <w:r>
        <w:rPr>
          <w:b w:val="0"/>
          <w:bCs/>
          <w:lang w:eastAsia="ja-JP"/>
          <w14:ligatures w14:val="standard"/>
        </w:rPr>
        <w:t>FROM PART</w:t>
      </w:r>
      <w:r w:rsidR="003E7A58">
        <w:rPr>
          <w:b w:val="0"/>
          <w:bCs/>
          <w:lang w:eastAsia="ja-JP"/>
          <w14:ligatures w14:val="standard"/>
        </w:rPr>
        <w:t xml:space="preserve"> </w:t>
      </w:r>
    </w:p>
    <w:p w14:paraId="7136B1BD" w14:textId="55FD8781" w:rsidR="000F30F6" w:rsidRDefault="003E7A58" w:rsidP="003E7A58">
      <w:pPr>
        <w:pStyle w:val="FigureCaption"/>
        <w:ind w:left="180"/>
        <w:jc w:val="both"/>
        <w:rPr>
          <w:b w:val="0"/>
          <w:bCs/>
          <w:lang w:eastAsia="ja-JP"/>
          <w14:ligatures w14:val="standard"/>
        </w:rPr>
      </w:pPr>
      <w:r>
        <w:rPr>
          <w:b w:val="0"/>
          <w:bCs/>
          <w:lang w:eastAsia="ja-JP"/>
          <w14:ligatures w14:val="standard"/>
        </w:rPr>
        <w:t xml:space="preserve">WHERE </w:t>
      </w:r>
      <w:r w:rsidR="00BA2756">
        <w:rPr>
          <w:b w:val="0"/>
          <w:bCs/>
          <w:lang w:eastAsia="ja-JP"/>
          <w14:ligatures w14:val="standard"/>
        </w:rPr>
        <w:t>(</w:t>
      </w:r>
      <w:r>
        <w:rPr>
          <w:b w:val="0"/>
          <w:bCs/>
          <w:lang w:eastAsia="ja-JP"/>
          <w14:ligatures w14:val="standard"/>
        </w:rPr>
        <w:t>WRHSNUMB = 3</w:t>
      </w:r>
      <w:r w:rsidR="00BA2756">
        <w:rPr>
          <w:b w:val="0"/>
          <w:bCs/>
          <w:lang w:eastAsia="ja-JP"/>
          <w14:ligatures w14:val="standard"/>
        </w:rPr>
        <w:t>)</w:t>
      </w:r>
      <w:r>
        <w:rPr>
          <w:b w:val="0"/>
          <w:bCs/>
          <w:lang w:eastAsia="ja-JP"/>
          <w14:ligatures w14:val="standard"/>
        </w:rPr>
        <w:t xml:space="preserve"> AND </w:t>
      </w:r>
      <w:r w:rsidR="00BA2756">
        <w:rPr>
          <w:b w:val="0"/>
          <w:bCs/>
          <w:lang w:eastAsia="ja-JP"/>
          <w14:ligatures w14:val="standard"/>
        </w:rPr>
        <w:t>(</w:t>
      </w:r>
      <w:r>
        <w:rPr>
          <w:b w:val="0"/>
          <w:bCs/>
          <w:lang w:eastAsia="ja-JP"/>
          <w14:ligatures w14:val="standard"/>
        </w:rPr>
        <w:t>UNONHAND &gt; 100</w:t>
      </w:r>
      <w:r w:rsidR="00BA2756">
        <w:rPr>
          <w:b w:val="0"/>
          <w:bCs/>
          <w:lang w:eastAsia="ja-JP"/>
          <w14:ligatures w14:val="standard"/>
        </w:rPr>
        <w:t>)</w:t>
      </w:r>
    </w:p>
    <w:p w14:paraId="658C5F8B" w14:textId="628A5692" w:rsidR="00BF40C5" w:rsidRPr="00036AC3" w:rsidRDefault="00266DBE" w:rsidP="00BF40C5">
      <w:pPr>
        <w:pStyle w:val="FigureCaption"/>
        <w:jc w:val="both"/>
        <w:rPr>
          <w:b w:val="0"/>
          <w:bCs/>
          <w:lang w:eastAsia="ja-JP"/>
          <w14:ligatures w14:val="standard"/>
        </w:rPr>
      </w:pPr>
      <w:r>
        <w:rPr>
          <w:b w:val="0"/>
          <w:bCs/>
          <w:lang w:eastAsia="ja-JP"/>
          <w14:ligatures w14:val="standard"/>
        </w:rPr>
        <w:t>Notice</w:t>
      </w:r>
      <w:r w:rsidR="00BF40C5">
        <w:rPr>
          <w:b w:val="0"/>
          <w:bCs/>
          <w:lang w:eastAsia="ja-JP"/>
          <w14:ligatures w14:val="standard"/>
        </w:rPr>
        <w:t xml:space="preserve"> </w:t>
      </w:r>
      <w:r>
        <w:rPr>
          <w:b w:val="0"/>
          <w:bCs/>
          <w:lang w:eastAsia="ja-JP"/>
          <w14:ligatures w14:val="standard"/>
        </w:rPr>
        <w:t>that</w:t>
      </w:r>
      <w:r w:rsidR="00BF40C5">
        <w:rPr>
          <w:b w:val="0"/>
          <w:bCs/>
          <w:lang w:eastAsia="ja-JP"/>
          <w14:ligatures w14:val="standard"/>
        </w:rPr>
        <w:t xml:space="preserve"> </w:t>
      </w:r>
      <w:r w:rsidR="004440C3">
        <w:rPr>
          <w:b w:val="0"/>
          <w:bCs/>
          <w:lang w:eastAsia="ja-JP"/>
          <w14:ligatures w14:val="standard"/>
        </w:rPr>
        <w:t xml:space="preserve">the WHERE clause is not </w:t>
      </w:r>
      <w:r>
        <w:rPr>
          <w:b w:val="0"/>
          <w:bCs/>
          <w:lang w:eastAsia="ja-JP"/>
          <w14:ligatures w14:val="standard"/>
        </w:rPr>
        <w:t>on a separate line</w:t>
      </w:r>
      <w:r w:rsidR="0055199A">
        <w:rPr>
          <w:b w:val="0"/>
          <w:bCs/>
          <w:lang w:eastAsia="ja-JP"/>
          <w14:ligatures w14:val="standard"/>
        </w:rPr>
        <w:t xml:space="preserve"> and is surrounded by parentheses</w:t>
      </w:r>
      <w:r>
        <w:rPr>
          <w:b w:val="0"/>
          <w:bCs/>
          <w:lang w:eastAsia="ja-JP"/>
          <w14:ligatures w14:val="standard"/>
        </w:rPr>
        <w:t xml:space="preserve">. The code will still do the same </w:t>
      </w:r>
      <w:r w:rsidR="00BD5E2B">
        <w:rPr>
          <w:b w:val="0"/>
          <w:bCs/>
          <w:lang w:eastAsia="ja-JP"/>
          <w14:ligatures w14:val="standard"/>
        </w:rPr>
        <w:t>thing;</w:t>
      </w:r>
      <w:r>
        <w:rPr>
          <w:b w:val="0"/>
          <w:bCs/>
          <w:lang w:eastAsia="ja-JP"/>
          <w14:ligatures w14:val="standard"/>
        </w:rPr>
        <w:t xml:space="preserve"> </w:t>
      </w:r>
      <w:r w:rsidR="00E017B1">
        <w:rPr>
          <w:b w:val="0"/>
          <w:bCs/>
          <w:lang w:eastAsia="ja-JP"/>
          <w14:ligatures w14:val="standard"/>
        </w:rPr>
        <w:t xml:space="preserve">however, it was separated in </w:t>
      </w:r>
      <w:r w:rsidR="00E45913">
        <w:rPr>
          <w:b w:val="0"/>
          <w:bCs/>
          <w:lang w:eastAsia="ja-JP"/>
          <w14:ligatures w14:val="standard"/>
        </w:rPr>
        <w:t>F</w:t>
      </w:r>
      <w:r w:rsidR="00E017B1">
        <w:rPr>
          <w:b w:val="0"/>
          <w:bCs/>
          <w:lang w:eastAsia="ja-JP"/>
          <w14:ligatures w14:val="standard"/>
        </w:rPr>
        <w:t>igure 3 to promote better readability</w:t>
      </w:r>
      <w:r w:rsidR="00D02411">
        <w:rPr>
          <w:b w:val="0"/>
          <w:bCs/>
          <w:lang w:eastAsia="ja-JP"/>
          <w14:ligatures w14:val="standard"/>
        </w:rPr>
        <w:t xml:space="preserve"> to the user </w:t>
      </w:r>
      <w:sdt>
        <w:sdtPr>
          <w:rPr>
            <w:b w:val="0"/>
            <w:bCs/>
            <w:lang w:eastAsia="ja-JP"/>
            <w14:ligatures w14:val="standard"/>
          </w:rPr>
          <w:id w:val="362249999"/>
          <w:citation/>
        </w:sdtPr>
        <w:sdtContent>
          <w:r w:rsidR="00D02411" w:rsidRPr="00D736C6">
            <w:rPr>
              <w:b w:val="0"/>
              <w:bCs/>
              <w:lang w:eastAsia="ja-JP"/>
              <w14:ligatures w14:val="standard"/>
            </w:rPr>
            <w:fldChar w:fldCharType="begin"/>
          </w:r>
          <w:r w:rsidR="00D02411" w:rsidRPr="00D736C6">
            <w:rPr>
              <w:b w:val="0"/>
              <w:bCs/>
              <w:lang w:eastAsia="ja-JP"/>
              <w14:ligatures w14:val="standard"/>
            </w:rPr>
            <w:instrText xml:space="preserve">CITATION Pra91 \p 36 \l 1033 </w:instrText>
          </w:r>
          <w:r w:rsidR="00D02411" w:rsidRPr="00D736C6">
            <w:rPr>
              <w:b w:val="0"/>
              <w:bCs/>
              <w:lang w:eastAsia="ja-JP"/>
              <w14:ligatures w14:val="standard"/>
            </w:rPr>
            <w:fldChar w:fldCharType="separate"/>
          </w:r>
          <w:r w:rsidR="00D02411" w:rsidRPr="00D736C6">
            <w:rPr>
              <w:b w:val="0"/>
              <w:bCs/>
              <w:noProof/>
              <w:lang w:eastAsia="ja-JP"/>
              <w14:ligatures w14:val="standard"/>
            </w:rPr>
            <w:t>[4, p. 36]</w:t>
          </w:r>
          <w:r w:rsidR="00D02411" w:rsidRPr="00D736C6">
            <w:rPr>
              <w:b w:val="0"/>
              <w:bCs/>
              <w:lang w:eastAsia="ja-JP"/>
              <w14:ligatures w14:val="standard"/>
            </w:rPr>
            <w:fldChar w:fldCharType="end"/>
          </w:r>
        </w:sdtContent>
      </w:sdt>
      <w:r w:rsidR="00E017B1">
        <w:rPr>
          <w:b w:val="0"/>
          <w:bCs/>
          <w:lang w:eastAsia="ja-JP"/>
          <w14:ligatures w14:val="standard"/>
        </w:rPr>
        <w:t xml:space="preserve">. </w:t>
      </w:r>
    </w:p>
    <w:p w14:paraId="2CB20331" w14:textId="118C722E" w:rsidR="007D4678" w:rsidRDefault="009A7399" w:rsidP="006A7D1A">
      <w:pPr>
        <w:pStyle w:val="FigureCaption"/>
        <w:jc w:val="both"/>
        <w:rPr>
          <w:b w:val="0"/>
          <w:bCs/>
          <w:lang w:eastAsia="ja-JP"/>
          <w14:ligatures w14:val="standard"/>
        </w:rPr>
      </w:pPr>
      <w:r>
        <w:rPr>
          <w:b w:val="0"/>
          <w:bCs/>
          <w:lang w:eastAsia="ja-JP"/>
          <w14:ligatures w14:val="standard"/>
        </w:rPr>
        <w:t xml:space="preserve">    </w:t>
      </w:r>
      <w:r w:rsidR="004A0E08" w:rsidRPr="00C01C1C">
        <w:rPr>
          <w:b w:val="0"/>
          <w:bCs/>
          <w:i/>
          <w:iCs/>
          <w:lang w:eastAsia="ja-JP"/>
          <w14:ligatures w14:val="standard"/>
        </w:rPr>
        <w:t>2.2.4</w:t>
      </w:r>
      <w:r w:rsidR="00EF4C9D" w:rsidRPr="00C01C1C">
        <w:rPr>
          <w:b w:val="0"/>
          <w:bCs/>
          <w:i/>
          <w:iCs/>
          <w:lang w:eastAsia="ja-JP"/>
          <w14:ligatures w14:val="standard"/>
        </w:rPr>
        <w:t xml:space="preserve"> Built-In</w:t>
      </w:r>
      <w:r w:rsidR="001100D0" w:rsidRPr="00C01C1C">
        <w:rPr>
          <w:b w:val="0"/>
          <w:bCs/>
          <w:i/>
          <w:iCs/>
          <w:lang w:eastAsia="ja-JP"/>
          <w14:ligatures w14:val="standard"/>
        </w:rPr>
        <w:t xml:space="preserve"> Functions</w:t>
      </w:r>
      <w:r w:rsidR="001100D0">
        <w:rPr>
          <w:b w:val="0"/>
          <w:bCs/>
          <w:lang w:eastAsia="ja-JP"/>
          <w14:ligatures w14:val="standard"/>
        </w:rPr>
        <w:t xml:space="preserve">. </w:t>
      </w:r>
      <w:r w:rsidR="004A3617">
        <w:rPr>
          <w:b w:val="0"/>
          <w:bCs/>
          <w:lang w:eastAsia="ja-JP"/>
          <w14:ligatures w14:val="standard"/>
        </w:rPr>
        <w:t xml:space="preserve">SQL has several built-in functions that aid </w:t>
      </w:r>
      <w:r w:rsidR="00E61B35">
        <w:rPr>
          <w:b w:val="0"/>
          <w:bCs/>
          <w:lang w:eastAsia="ja-JP"/>
          <w14:ligatures w14:val="standard"/>
        </w:rPr>
        <w:t xml:space="preserve">the user </w:t>
      </w:r>
      <w:r w:rsidR="004A3617">
        <w:rPr>
          <w:b w:val="0"/>
          <w:bCs/>
          <w:lang w:eastAsia="ja-JP"/>
          <w14:ligatures w14:val="standard"/>
        </w:rPr>
        <w:t xml:space="preserve">in </w:t>
      </w:r>
      <w:r w:rsidR="00413B66">
        <w:rPr>
          <w:b w:val="0"/>
          <w:bCs/>
          <w:lang w:eastAsia="ja-JP"/>
          <w14:ligatures w14:val="standard"/>
        </w:rPr>
        <w:t xml:space="preserve">helping </w:t>
      </w:r>
      <w:r w:rsidR="000B363E">
        <w:rPr>
          <w:b w:val="0"/>
          <w:bCs/>
          <w:lang w:eastAsia="ja-JP"/>
          <w14:ligatures w14:val="standard"/>
        </w:rPr>
        <w:t>calcula</w:t>
      </w:r>
      <w:r w:rsidR="00413B66">
        <w:rPr>
          <w:b w:val="0"/>
          <w:bCs/>
          <w:lang w:eastAsia="ja-JP"/>
          <w14:ligatures w14:val="standard"/>
        </w:rPr>
        <w:t>te specific</w:t>
      </w:r>
      <w:r w:rsidR="000B363E">
        <w:rPr>
          <w:b w:val="0"/>
          <w:bCs/>
          <w:lang w:eastAsia="ja-JP"/>
          <w14:ligatures w14:val="standard"/>
        </w:rPr>
        <w:t xml:space="preserve"> data from</w:t>
      </w:r>
      <w:r w:rsidR="003E7A49">
        <w:rPr>
          <w:b w:val="0"/>
          <w:bCs/>
          <w:lang w:eastAsia="ja-JP"/>
          <w14:ligatures w14:val="standard"/>
        </w:rPr>
        <w:t xml:space="preserve"> databases</w:t>
      </w:r>
      <w:r w:rsidR="000B363E">
        <w:rPr>
          <w:b w:val="0"/>
          <w:bCs/>
          <w:lang w:eastAsia="ja-JP"/>
          <w14:ligatures w14:val="standard"/>
        </w:rPr>
        <w:t>.</w:t>
      </w:r>
      <w:r w:rsidR="003E7A49">
        <w:rPr>
          <w:b w:val="0"/>
          <w:bCs/>
          <w:lang w:eastAsia="ja-JP"/>
          <w14:ligatures w14:val="standard"/>
        </w:rPr>
        <w:t xml:space="preserve"> </w:t>
      </w:r>
      <w:r w:rsidR="002071A4">
        <w:rPr>
          <w:b w:val="0"/>
          <w:bCs/>
          <w:lang w:eastAsia="ja-JP"/>
          <w14:ligatures w14:val="standard"/>
        </w:rPr>
        <w:t xml:space="preserve">These functions include COUNT, SUM, AVG, MAX, </w:t>
      </w:r>
      <w:r w:rsidR="00E45913">
        <w:rPr>
          <w:b w:val="0"/>
          <w:bCs/>
          <w:lang w:eastAsia="ja-JP"/>
          <w14:ligatures w14:val="standard"/>
        </w:rPr>
        <w:t xml:space="preserve">and </w:t>
      </w:r>
      <w:r w:rsidR="002071A4">
        <w:rPr>
          <w:b w:val="0"/>
          <w:bCs/>
          <w:lang w:eastAsia="ja-JP"/>
          <w14:ligatures w14:val="standard"/>
        </w:rPr>
        <w:t>MIN.</w:t>
      </w:r>
      <w:r w:rsidR="00D81F18">
        <w:rPr>
          <w:b w:val="0"/>
          <w:bCs/>
          <w:lang w:eastAsia="ja-JP"/>
          <w14:ligatures w14:val="standard"/>
        </w:rPr>
        <w:t xml:space="preserve"> </w:t>
      </w:r>
    </w:p>
    <w:p w14:paraId="16FB9D91" w14:textId="44F26D45" w:rsidR="002071A4" w:rsidRDefault="002071A4" w:rsidP="006A7D1A">
      <w:pPr>
        <w:pStyle w:val="FigureCaption"/>
        <w:jc w:val="both"/>
        <w:rPr>
          <w:b w:val="0"/>
          <w:bCs/>
          <w:lang w:eastAsia="ja-JP"/>
          <w14:ligatures w14:val="standard"/>
        </w:rPr>
      </w:pPr>
      <w:r>
        <w:rPr>
          <w:b w:val="0"/>
          <w:bCs/>
          <w:lang w:eastAsia="ja-JP"/>
          <w14:ligatures w14:val="standard"/>
        </w:rPr>
        <w:t xml:space="preserve">The COUNT function </w:t>
      </w:r>
      <w:r w:rsidR="00A40D24">
        <w:rPr>
          <w:b w:val="0"/>
          <w:bCs/>
          <w:lang w:eastAsia="ja-JP"/>
          <w14:ligatures w14:val="standard"/>
        </w:rPr>
        <w:t>calculates</w:t>
      </w:r>
      <w:r w:rsidR="00050262">
        <w:rPr>
          <w:b w:val="0"/>
          <w:bCs/>
          <w:lang w:eastAsia="ja-JP"/>
          <w14:ligatures w14:val="standard"/>
        </w:rPr>
        <w:t xml:space="preserve"> </w:t>
      </w:r>
      <w:r w:rsidR="00460B9B">
        <w:rPr>
          <w:b w:val="0"/>
          <w:bCs/>
          <w:lang w:eastAsia="ja-JP"/>
          <w14:ligatures w14:val="standard"/>
        </w:rPr>
        <w:t>how many</w:t>
      </w:r>
      <w:r w:rsidR="00050262">
        <w:rPr>
          <w:b w:val="0"/>
          <w:bCs/>
          <w:lang w:eastAsia="ja-JP"/>
          <w14:ligatures w14:val="standard"/>
        </w:rPr>
        <w:t xml:space="preserve"> </w:t>
      </w:r>
      <w:r w:rsidR="00C90114">
        <w:rPr>
          <w:b w:val="0"/>
          <w:bCs/>
          <w:lang w:eastAsia="ja-JP"/>
          <w14:ligatures w14:val="standard"/>
        </w:rPr>
        <w:t>rows</w:t>
      </w:r>
      <w:r w:rsidR="00460B9B">
        <w:rPr>
          <w:b w:val="0"/>
          <w:bCs/>
          <w:lang w:eastAsia="ja-JP"/>
          <w14:ligatures w14:val="standard"/>
        </w:rPr>
        <w:t xml:space="preserve"> </w:t>
      </w:r>
      <w:r w:rsidR="00C90114">
        <w:rPr>
          <w:b w:val="0"/>
          <w:bCs/>
          <w:lang w:eastAsia="ja-JP"/>
          <w14:ligatures w14:val="standard"/>
        </w:rPr>
        <w:t xml:space="preserve">satisfy </w:t>
      </w:r>
      <w:r w:rsidR="005D3DE0">
        <w:rPr>
          <w:b w:val="0"/>
          <w:bCs/>
          <w:lang w:eastAsia="ja-JP"/>
          <w14:ligatures w14:val="standard"/>
        </w:rPr>
        <w:t>a</w:t>
      </w:r>
      <w:r w:rsidR="00F51E99">
        <w:rPr>
          <w:b w:val="0"/>
          <w:bCs/>
          <w:lang w:eastAsia="ja-JP"/>
          <w14:ligatures w14:val="standard"/>
        </w:rPr>
        <w:t xml:space="preserve"> specific </w:t>
      </w:r>
      <w:r w:rsidR="003F288D">
        <w:rPr>
          <w:b w:val="0"/>
          <w:bCs/>
          <w:lang w:eastAsia="ja-JP"/>
          <w14:ligatures w14:val="standard"/>
        </w:rPr>
        <w:t>WHERE clause.</w:t>
      </w:r>
      <w:r w:rsidR="00086151">
        <w:rPr>
          <w:b w:val="0"/>
          <w:bCs/>
          <w:lang w:eastAsia="ja-JP"/>
          <w14:ligatures w14:val="standard"/>
        </w:rPr>
        <w:t xml:space="preserve"> WHERE is </w:t>
      </w:r>
      <w:r w:rsidR="00AD7B01">
        <w:rPr>
          <w:b w:val="0"/>
          <w:bCs/>
          <w:lang w:eastAsia="ja-JP"/>
          <w14:ligatures w14:val="standard"/>
        </w:rPr>
        <w:t xml:space="preserve">simply </w:t>
      </w:r>
      <w:r w:rsidR="007F5C9C">
        <w:rPr>
          <w:b w:val="0"/>
          <w:bCs/>
          <w:lang w:eastAsia="ja-JP"/>
          <w14:ligatures w14:val="standard"/>
        </w:rPr>
        <w:t xml:space="preserve">how a user would apply a restriction to the query. </w:t>
      </w:r>
      <w:r w:rsidR="00A22826">
        <w:rPr>
          <w:b w:val="0"/>
          <w:bCs/>
          <w:lang w:eastAsia="ja-JP"/>
          <w14:ligatures w14:val="standard"/>
        </w:rPr>
        <w:t xml:space="preserve">The SUM function calculates the sum </w:t>
      </w:r>
      <w:r w:rsidR="006B751E">
        <w:rPr>
          <w:b w:val="0"/>
          <w:bCs/>
          <w:lang w:eastAsia="ja-JP"/>
          <w14:ligatures w14:val="standard"/>
        </w:rPr>
        <w:t xml:space="preserve">of a column </w:t>
      </w:r>
      <w:r w:rsidR="006A058F">
        <w:rPr>
          <w:b w:val="0"/>
          <w:bCs/>
          <w:lang w:eastAsia="ja-JP"/>
          <w14:ligatures w14:val="standard"/>
        </w:rPr>
        <w:t xml:space="preserve">for all rows </w:t>
      </w:r>
      <w:r w:rsidR="000F4590">
        <w:rPr>
          <w:b w:val="0"/>
          <w:bCs/>
          <w:lang w:eastAsia="ja-JP"/>
          <w14:ligatures w14:val="standard"/>
        </w:rPr>
        <w:t>that</w:t>
      </w:r>
      <w:r w:rsidR="006B751E">
        <w:rPr>
          <w:b w:val="0"/>
          <w:bCs/>
          <w:lang w:eastAsia="ja-JP"/>
          <w14:ligatures w14:val="standard"/>
        </w:rPr>
        <w:t xml:space="preserve"> ha</w:t>
      </w:r>
      <w:r w:rsidR="006A058F">
        <w:rPr>
          <w:b w:val="0"/>
          <w:bCs/>
          <w:lang w:eastAsia="ja-JP"/>
          <w14:ligatures w14:val="standard"/>
        </w:rPr>
        <w:t xml:space="preserve">ve </w:t>
      </w:r>
      <w:r w:rsidR="006B751E">
        <w:rPr>
          <w:b w:val="0"/>
          <w:bCs/>
          <w:lang w:eastAsia="ja-JP"/>
          <w14:ligatures w14:val="standard"/>
        </w:rPr>
        <w:t>numeric</w:t>
      </w:r>
      <w:r w:rsidR="006A058F">
        <w:rPr>
          <w:b w:val="0"/>
          <w:bCs/>
          <w:lang w:eastAsia="ja-JP"/>
          <w14:ligatures w14:val="standard"/>
        </w:rPr>
        <w:t>al</w:t>
      </w:r>
      <w:r w:rsidR="006B751E">
        <w:rPr>
          <w:b w:val="0"/>
          <w:bCs/>
          <w:lang w:eastAsia="ja-JP"/>
          <w14:ligatures w14:val="standard"/>
        </w:rPr>
        <w:t xml:space="preserve"> values. </w:t>
      </w:r>
      <w:r w:rsidR="003E7153">
        <w:rPr>
          <w:b w:val="0"/>
          <w:bCs/>
          <w:lang w:eastAsia="ja-JP"/>
          <w14:ligatures w14:val="standard"/>
        </w:rPr>
        <w:t>Likewise, t</w:t>
      </w:r>
      <w:r w:rsidR="006A058F">
        <w:rPr>
          <w:b w:val="0"/>
          <w:bCs/>
          <w:lang w:eastAsia="ja-JP"/>
          <w14:ligatures w14:val="standard"/>
        </w:rPr>
        <w:t>he AVG function</w:t>
      </w:r>
      <w:r w:rsidR="003E7153">
        <w:rPr>
          <w:b w:val="0"/>
          <w:bCs/>
          <w:lang w:eastAsia="ja-JP"/>
          <w14:ligatures w14:val="standard"/>
        </w:rPr>
        <w:t xml:space="preserve"> calculates the average of a column for all rows that have a numerical value.</w:t>
      </w:r>
      <w:r w:rsidR="005D3DE0">
        <w:rPr>
          <w:b w:val="0"/>
          <w:bCs/>
          <w:lang w:eastAsia="ja-JP"/>
          <w14:ligatures w14:val="standard"/>
        </w:rPr>
        <w:t xml:space="preserve"> </w:t>
      </w:r>
      <w:r w:rsidR="00964F17">
        <w:rPr>
          <w:b w:val="0"/>
          <w:bCs/>
          <w:lang w:eastAsia="ja-JP"/>
          <w14:ligatures w14:val="standard"/>
        </w:rPr>
        <w:t>The</w:t>
      </w:r>
      <w:r w:rsidR="00050262">
        <w:rPr>
          <w:b w:val="0"/>
          <w:bCs/>
          <w:lang w:eastAsia="ja-JP"/>
          <w14:ligatures w14:val="standard"/>
        </w:rPr>
        <w:t xml:space="preserve"> </w:t>
      </w:r>
      <w:r w:rsidR="00F331BF">
        <w:rPr>
          <w:b w:val="0"/>
          <w:bCs/>
          <w:lang w:eastAsia="ja-JP"/>
          <w14:ligatures w14:val="standard"/>
        </w:rPr>
        <w:t>MAX</w:t>
      </w:r>
      <w:r w:rsidR="002B6008">
        <w:rPr>
          <w:b w:val="0"/>
          <w:bCs/>
          <w:lang w:eastAsia="ja-JP"/>
          <w14:ligatures w14:val="standard"/>
        </w:rPr>
        <w:t xml:space="preserve"> function returns </w:t>
      </w:r>
      <w:r w:rsidR="0001477D">
        <w:rPr>
          <w:b w:val="0"/>
          <w:bCs/>
          <w:lang w:eastAsia="ja-JP"/>
          <w14:ligatures w14:val="standard"/>
        </w:rPr>
        <w:t xml:space="preserve">the largest value in a </w:t>
      </w:r>
      <w:r w:rsidR="0001477D">
        <w:rPr>
          <w:b w:val="0"/>
          <w:bCs/>
          <w:lang w:eastAsia="ja-JP"/>
          <w14:ligatures w14:val="standard"/>
        </w:rPr>
        <w:lastRenderedPageBreak/>
        <w:t>column</w:t>
      </w:r>
      <w:r w:rsidR="00FC53AB">
        <w:rPr>
          <w:b w:val="0"/>
          <w:bCs/>
          <w:lang w:eastAsia="ja-JP"/>
          <w14:ligatures w14:val="standard"/>
        </w:rPr>
        <w:t xml:space="preserve">. </w:t>
      </w:r>
      <w:r w:rsidR="001A2A5F">
        <w:rPr>
          <w:b w:val="0"/>
          <w:bCs/>
          <w:lang w:eastAsia="ja-JP"/>
          <w14:ligatures w14:val="standard"/>
        </w:rPr>
        <w:t>If the column</w:t>
      </w:r>
      <w:r w:rsidR="002937A2">
        <w:rPr>
          <w:b w:val="0"/>
          <w:bCs/>
          <w:lang w:eastAsia="ja-JP"/>
          <w14:ligatures w14:val="standard"/>
        </w:rPr>
        <w:t>s contain numerical values</w:t>
      </w:r>
      <w:r w:rsidR="001A2A5F">
        <w:rPr>
          <w:b w:val="0"/>
          <w:bCs/>
          <w:lang w:eastAsia="ja-JP"/>
          <w14:ligatures w14:val="standard"/>
        </w:rPr>
        <w:t xml:space="preserve">, it will return the largest number, however, if the column </w:t>
      </w:r>
      <w:r w:rsidR="00EB2814">
        <w:rPr>
          <w:b w:val="0"/>
          <w:bCs/>
          <w:lang w:eastAsia="ja-JP"/>
          <w14:ligatures w14:val="standard"/>
        </w:rPr>
        <w:t>contains a set of names, then the function</w:t>
      </w:r>
      <w:r w:rsidR="00952994">
        <w:rPr>
          <w:b w:val="0"/>
          <w:bCs/>
          <w:lang w:eastAsia="ja-JP"/>
          <w14:ligatures w14:val="standard"/>
        </w:rPr>
        <w:t xml:space="preserve"> will return the last name in alphabetical order.</w:t>
      </w:r>
      <w:r w:rsidR="007C1040">
        <w:rPr>
          <w:b w:val="0"/>
          <w:bCs/>
          <w:lang w:eastAsia="ja-JP"/>
          <w14:ligatures w14:val="standard"/>
        </w:rPr>
        <w:t xml:space="preserve"> </w:t>
      </w:r>
      <w:r w:rsidR="00413B66">
        <w:rPr>
          <w:b w:val="0"/>
          <w:bCs/>
          <w:lang w:eastAsia="ja-JP"/>
          <w14:ligatures w14:val="standard"/>
        </w:rPr>
        <w:t>In the same manner, t</w:t>
      </w:r>
      <w:r w:rsidR="0001477D">
        <w:rPr>
          <w:b w:val="0"/>
          <w:bCs/>
          <w:lang w:eastAsia="ja-JP"/>
          <w14:ligatures w14:val="standard"/>
        </w:rPr>
        <w:t xml:space="preserve">he </w:t>
      </w:r>
      <w:r w:rsidR="00F331BF">
        <w:rPr>
          <w:b w:val="0"/>
          <w:bCs/>
          <w:lang w:eastAsia="ja-JP"/>
          <w14:ligatures w14:val="standard"/>
        </w:rPr>
        <w:t>MIN</w:t>
      </w:r>
      <w:r w:rsidR="0001477D">
        <w:rPr>
          <w:b w:val="0"/>
          <w:bCs/>
          <w:lang w:eastAsia="ja-JP"/>
          <w14:ligatures w14:val="standard"/>
        </w:rPr>
        <w:t xml:space="preserve"> function returns the smallest value in a column.</w:t>
      </w:r>
      <w:r w:rsidR="00414340">
        <w:rPr>
          <w:b w:val="0"/>
          <w:bCs/>
          <w:lang w:eastAsia="ja-JP"/>
          <w14:ligatures w14:val="standard"/>
        </w:rPr>
        <w:t xml:space="preserve"> I</w:t>
      </w:r>
      <w:r w:rsidR="00413B66">
        <w:rPr>
          <w:b w:val="0"/>
          <w:bCs/>
          <w:lang w:eastAsia="ja-JP"/>
          <w14:ligatures w14:val="standard"/>
        </w:rPr>
        <w:t>f</w:t>
      </w:r>
      <w:r w:rsidR="008B36D5">
        <w:rPr>
          <w:b w:val="0"/>
          <w:bCs/>
          <w:lang w:eastAsia="ja-JP"/>
          <w14:ligatures w14:val="standard"/>
        </w:rPr>
        <w:t xml:space="preserve"> the column contains </w:t>
      </w:r>
      <w:r w:rsidR="002937A2">
        <w:rPr>
          <w:b w:val="0"/>
          <w:bCs/>
          <w:lang w:eastAsia="ja-JP"/>
          <w14:ligatures w14:val="standard"/>
        </w:rPr>
        <w:t>numerical values, it returns the smallest number</w:t>
      </w:r>
      <w:r w:rsidR="000B3DCE">
        <w:rPr>
          <w:b w:val="0"/>
          <w:bCs/>
          <w:lang w:eastAsia="ja-JP"/>
          <w14:ligatures w14:val="standard"/>
        </w:rPr>
        <w:t>. If the column contains names, it will return the first name in alphabetical order</w:t>
      </w:r>
      <w:r w:rsidR="00341CDA">
        <w:rPr>
          <w:b w:val="0"/>
          <w:bCs/>
          <w:lang w:eastAsia="ja-JP"/>
          <w14:ligatures w14:val="standard"/>
        </w:rPr>
        <w:t xml:space="preserve">. When one uses the SUM, AVG, MAX, or MIN </w:t>
      </w:r>
      <w:r w:rsidR="003653BF">
        <w:rPr>
          <w:b w:val="0"/>
          <w:bCs/>
          <w:lang w:eastAsia="ja-JP"/>
          <w14:ligatures w14:val="standard"/>
        </w:rPr>
        <w:t xml:space="preserve">functions, if there are any null values in the column, those will be </w:t>
      </w:r>
      <w:r w:rsidR="00065A6F">
        <w:rPr>
          <w:b w:val="0"/>
          <w:bCs/>
          <w:lang w:eastAsia="ja-JP"/>
          <w14:ligatures w14:val="standard"/>
        </w:rPr>
        <w:t>disregarded</w:t>
      </w:r>
      <w:r w:rsidR="0089155B">
        <w:rPr>
          <w:b w:val="0"/>
          <w:bCs/>
          <w:lang w:eastAsia="ja-JP"/>
          <w14:ligatures w14:val="standard"/>
        </w:rPr>
        <w:t xml:space="preserve">. </w:t>
      </w:r>
      <w:r w:rsidR="00EE66D4">
        <w:rPr>
          <w:b w:val="0"/>
          <w:bCs/>
          <w:lang w:eastAsia="ja-JP"/>
          <w14:ligatures w14:val="standard"/>
        </w:rPr>
        <w:t xml:space="preserve">Figure </w:t>
      </w:r>
      <w:r w:rsidR="003764E1">
        <w:rPr>
          <w:b w:val="0"/>
          <w:bCs/>
          <w:lang w:eastAsia="ja-JP"/>
          <w14:ligatures w14:val="standard"/>
        </w:rPr>
        <w:t>5</w:t>
      </w:r>
      <w:r w:rsidR="00EE66D4">
        <w:rPr>
          <w:b w:val="0"/>
          <w:bCs/>
          <w:lang w:eastAsia="ja-JP"/>
          <w14:ligatures w14:val="standard"/>
        </w:rPr>
        <w:t xml:space="preserve"> shows </w:t>
      </w:r>
      <w:r w:rsidR="00543E75">
        <w:rPr>
          <w:b w:val="0"/>
          <w:bCs/>
          <w:lang w:eastAsia="ja-JP"/>
          <w14:ligatures w14:val="standard"/>
        </w:rPr>
        <w:t>the syntax</w:t>
      </w:r>
      <w:r w:rsidR="0072209D">
        <w:rPr>
          <w:b w:val="0"/>
          <w:bCs/>
          <w:lang w:eastAsia="ja-JP"/>
          <w14:ligatures w14:val="standard"/>
        </w:rPr>
        <w:t xml:space="preserve"> of</w:t>
      </w:r>
      <w:r w:rsidR="00453DB6">
        <w:rPr>
          <w:b w:val="0"/>
          <w:bCs/>
          <w:lang w:eastAsia="ja-JP"/>
          <w14:ligatures w14:val="standard"/>
        </w:rPr>
        <w:t xml:space="preserve"> </w:t>
      </w:r>
      <w:r w:rsidR="00EE66D4">
        <w:rPr>
          <w:b w:val="0"/>
          <w:bCs/>
          <w:lang w:eastAsia="ja-JP"/>
          <w14:ligatures w14:val="standard"/>
        </w:rPr>
        <w:t>the</w:t>
      </w:r>
      <w:r w:rsidR="00543E75">
        <w:rPr>
          <w:b w:val="0"/>
          <w:bCs/>
          <w:lang w:eastAsia="ja-JP"/>
          <w14:ligatures w14:val="standard"/>
        </w:rPr>
        <w:t xml:space="preserve"> AVG, MAX, and MIN functions</w:t>
      </w:r>
      <w:r w:rsidR="0072209D">
        <w:rPr>
          <w:b w:val="0"/>
          <w:bCs/>
          <w:lang w:eastAsia="ja-JP"/>
          <w14:ligatures w14:val="standard"/>
        </w:rPr>
        <w:t xml:space="preserve">. </w:t>
      </w:r>
      <w:r w:rsidR="008B1D66">
        <w:rPr>
          <w:b w:val="0"/>
          <w:bCs/>
          <w:lang w:eastAsia="ja-JP"/>
          <w14:ligatures w14:val="standard"/>
        </w:rPr>
        <w:t>The syntax of each function is written the same</w:t>
      </w:r>
      <w:r w:rsidR="00617497">
        <w:rPr>
          <w:b w:val="0"/>
          <w:bCs/>
          <w:lang w:eastAsia="ja-JP"/>
          <w14:ligatures w14:val="standard"/>
        </w:rPr>
        <w:t>.</w:t>
      </w:r>
      <w:r w:rsidR="008B1D66">
        <w:rPr>
          <w:b w:val="0"/>
          <w:bCs/>
          <w:lang w:eastAsia="ja-JP"/>
          <w14:ligatures w14:val="standard"/>
        </w:rPr>
        <w:t xml:space="preserve"> </w:t>
      </w:r>
      <w:r w:rsidR="00617497">
        <w:rPr>
          <w:b w:val="0"/>
          <w:bCs/>
          <w:lang w:eastAsia="ja-JP"/>
          <w14:ligatures w14:val="standard"/>
        </w:rPr>
        <w:t>H</w:t>
      </w:r>
      <w:r w:rsidR="008B1D66">
        <w:rPr>
          <w:b w:val="0"/>
          <w:bCs/>
          <w:lang w:eastAsia="ja-JP"/>
          <w14:ligatures w14:val="standard"/>
        </w:rPr>
        <w:t xml:space="preserve">owever, the only difference </w:t>
      </w:r>
      <w:r w:rsidR="002759E7">
        <w:rPr>
          <w:b w:val="0"/>
          <w:bCs/>
          <w:lang w:eastAsia="ja-JP"/>
          <w14:ligatures w14:val="standard"/>
        </w:rPr>
        <w:t xml:space="preserve">is that each function calculates a different statistic. The </w:t>
      </w:r>
      <w:r w:rsidR="003D1FAE">
        <w:rPr>
          <w:b w:val="0"/>
          <w:bCs/>
          <w:lang w:eastAsia="ja-JP"/>
          <w14:ligatures w14:val="standard"/>
        </w:rPr>
        <w:t>output is</w:t>
      </w:r>
      <w:r w:rsidR="00246DDE">
        <w:rPr>
          <w:b w:val="0"/>
          <w:bCs/>
          <w:lang w:eastAsia="ja-JP"/>
          <w14:ligatures w14:val="standard"/>
        </w:rPr>
        <w:t xml:space="preserve"> shown after each query </w:t>
      </w:r>
      <w:sdt>
        <w:sdtPr>
          <w:rPr>
            <w:b w:val="0"/>
            <w:bCs/>
            <w:lang w:eastAsia="ja-JP"/>
            <w14:ligatures w14:val="standard"/>
          </w:rPr>
          <w:id w:val="-1182739756"/>
          <w:citation/>
        </w:sdtPr>
        <w:sdtContent>
          <w:r w:rsidR="004E306B" w:rsidRPr="00D736C6">
            <w:rPr>
              <w:b w:val="0"/>
              <w:bCs/>
              <w:lang w:eastAsia="ja-JP"/>
              <w14:ligatures w14:val="standard"/>
            </w:rPr>
            <w:fldChar w:fldCharType="begin"/>
          </w:r>
          <w:r w:rsidR="00F24FBD" w:rsidRPr="00D736C6">
            <w:rPr>
              <w:b w:val="0"/>
              <w:bCs/>
              <w:lang w:eastAsia="ja-JP"/>
              <w14:ligatures w14:val="standard"/>
            </w:rPr>
            <w:instrText xml:space="preserve">CITATION Pra91 \p 46-48 \l 1033 </w:instrText>
          </w:r>
          <w:r w:rsidR="004E306B" w:rsidRPr="00D736C6">
            <w:rPr>
              <w:b w:val="0"/>
              <w:bCs/>
              <w:lang w:eastAsia="ja-JP"/>
              <w14:ligatures w14:val="standard"/>
            </w:rPr>
            <w:fldChar w:fldCharType="separate"/>
          </w:r>
          <w:r w:rsidR="00F24FBD" w:rsidRPr="00D736C6">
            <w:rPr>
              <w:b w:val="0"/>
              <w:bCs/>
              <w:noProof/>
              <w:lang w:eastAsia="ja-JP"/>
              <w14:ligatures w14:val="standard"/>
            </w:rPr>
            <w:t>[4, pp. 46-48]</w:t>
          </w:r>
          <w:r w:rsidR="004E306B" w:rsidRPr="00D736C6">
            <w:rPr>
              <w:b w:val="0"/>
              <w:bCs/>
              <w:lang w:eastAsia="ja-JP"/>
              <w14:ligatures w14:val="standard"/>
            </w:rPr>
            <w:fldChar w:fldCharType="end"/>
          </w:r>
        </w:sdtContent>
      </w:sdt>
      <w:r w:rsidR="000B3DCE">
        <w:rPr>
          <w:b w:val="0"/>
          <w:bCs/>
          <w:lang w:eastAsia="ja-JP"/>
          <w14:ligatures w14:val="standard"/>
        </w:rPr>
        <w:t>.</w:t>
      </w:r>
      <w:r w:rsidR="00EE61C2">
        <w:rPr>
          <w:b w:val="0"/>
          <w:bCs/>
          <w:lang w:eastAsia="ja-JP"/>
          <w14:ligatures w14:val="standard"/>
        </w:rPr>
        <w:t xml:space="preserve"> </w:t>
      </w:r>
    </w:p>
    <w:p w14:paraId="02B4CE52" w14:textId="066291C9" w:rsidR="00125CF6" w:rsidRDefault="00125CF6" w:rsidP="006A7D1A">
      <w:pPr>
        <w:pStyle w:val="FigureCaption"/>
        <w:jc w:val="both"/>
        <w:rPr>
          <w:b w:val="0"/>
          <w:bCs/>
          <w:lang w:eastAsia="ja-JP"/>
          <w14:ligatures w14:val="standard"/>
        </w:rPr>
      </w:pPr>
      <w:r>
        <w:rPr>
          <w:noProof/>
        </w:rPr>
        <w:drawing>
          <wp:inline distT="0" distB="0" distL="0" distR="0" wp14:anchorId="0E7F6F50" wp14:editId="3FC11ABF">
            <wp:extent cx="3238500" cy="2162175"/>
            <wp:effectExtent l="0" t="0" r="0" b="9525"/>
            <wp:docPr id="2112900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00803" name="Picture 1" descr="A screenshot of a computer&#10;&#10;Description automatically generated"/>
                    <pic:cNvPicPr/>
                  </pic:nvPicPr>
                  <pic:blipFill rotWithShape="1">
                    <a:blip r:embed="rId21"/>
                    <a:srcRect l="23437" t="30567" r="45313" b="19970"/>
                    <a:stretch/>
                  </pic:blipFill>
                  <pic:spPr bwMode="auto">
                    <a:xfrm>
                      <a:off x="0" y="0"/>
                      <a:ext cx="3243382" cy="2165434"/>
                    </a:xfrm>
                    <a:prstGeom prst="rect">
                      <a:avLst/>
                    </a:prstGeom>
                    <a:ln>
                      <a:noFill/>
                    </a:ln>
                    <a:extLst>
                      <a:ext uri="{53640926-AAD7-44D8-BBD7-CCE9431645EC}">
                        <a14:shadowObscured xmlns:a14="http://schemas.microsoft.com/office/drawing/2010/main"/>
                      </a:ext>
                    </a:extLst>
                  </pic:spPr>
                </pic:pic>
              </a:graphicData>
            </a:graphic>
          </wp:inline>
        </w:drawing>
      </w:r>
    </w:p>
    <w:p w14:paraId="2FB62E1B" w14:textId="6A364DDC" w:rsidR="00004D4D" w:rsidRDefault="00125CF6" w:rsidP="00004D4D">
      <w:pPr>
        <w:pStyle w:val="FigureCaption"/>
        <w:jc w:val="both"/>
        <w:rPr>
          <w:lang w:eastAsia="ja-JP"/>
          <w14:ligatures w14:val="standard"/>
        </w:rPr>
      </w:pPr>
      <w:r>
        <w:rPr>
          <w:lang w:eastAsia="ja-JP"/>
          <w14:ligatures w14:val="standard"/>
        </w:rPr>
        <w:t xml:space="preserve">Figure </w:t>
      </w:r>
      <w:r w:rsidR="003764E1">
        <w:rPr>
          <w:lang w:eastAsia="ja-JP"/>
          <w14:ligatures w14:val="standard"/>
        </w:rPr>
        <w:t>5</w:t>
      </w:r>
      <w:r>
        <w:rPr>
          <w:lang w:eastAsia="ja-JP"/>
          <w14:ligatures w14:val="standard"/>
        </w:rPr>
        <w:t xml:space="preserve">: </w:t>
      </w:r>
      <w:r w:rsidR="00686B0A">
        <w:rPr>
          <w:lang w:eastAsia="ja-JP"/>
          <w14:ligatures w14:val="standard"/>
        </w:rPr>
        <w:t>Illustration of the COUNT, AVG, MAX, and MIN function</w:t>
      </w:r>
      <w:r w:rsidR="00CE0EB4">
        <w:rPr>
          <w:lang w:eastAsia="ja-JP"/>
          <w14:ligatures w14:val="standard"/>
        </w:rPr>
        <w:t>s</w:t>
      </w:r>
      <w:r w:rsidR="002F2959">
        <w:rPr>
          <w:lang w:eastAsia="ja-JP"/>
          <w14:ligatures w14:val="standard"/>
        </w:rPr>
        <w:t xml:space="preserve"> </w:t>
      </w:r>
      <w:sdt>
        <w:sdtPr>
          <w:rPr>
            <w:lang w:eastAsia="ja-JP"/>
            <w14:ligatures w14:val="standard"/>
          </w:rPr>
          <w:id w:val="-1039661080"/>
          <w:citation/>
        </w:sdtPr>
        <w:sdtContent>
          <w:r w:rsidR="002F2959" w:rsidRPr="00384522">
            <w:rPr>
              <w:lang w:eastAsia="ja-JP"/>
              <w14:ligatures w14:val="standard"/>
            </w:rPr>
            <w:fldChar w:fldCharType="begin"/>
          </w:r>
          <w:r w:rsidR="002F2959" w:rsidRPr="00384522">
            <w:rPr>
              <w:lang w:eastAsia="ja-JP"/>
              <w14:ligatures w14:val="standard"/>
            </w:rPr>
            <w:instrText xml:space="preserve">CITATION Pra91 \p 47 \l 1033 </w:instrText>
          </w:r>
          <w:r w:rsidR="002F2959" w:rsidRPr="00384522">
            <w:rPr>
              <w:lang w:eastAsia="ja-JP"/>
              <w14:ligatures w14:val="standard"/>
            </w:rPr>
            <w:fldChar w:fldCharType="separate"/>
          </w:r>
          <w:r w:rsidR="002F2959" w:rsidRPr="00384522">
            <w:rPr>
              <w:noProof/>
              <w:lang w:eastAsia="ja-JP"/>
              <w14:ligatures w14:val="standard"/>
            </w:rPr>
            <w:t>[4, p. 47]</w:t>
          </w:r>
          <w:r w:rsidR="002F2959" w:rsidRPr="00384522">
            <w:rPr>
              <w:lang w:eastAsia="ja-JP"/>
              <w14:ligatures w14:val="standard"/>
            </w:rPr>
            <w:fldChar w:fldCharType="end"/>
          </w:r>
        </w:sdtContent>
      </w:sdt>
      <w:r w:rsidR="00004D4D">
        <w:rPr>
          <w:lang w:eastAsia="ja-JP"/>
          <w14:ligatures w14:val="standard"/>
        </w:rPr>
        <w:t>.</w:t>
      </w:r>
    </w:p>
    <w:p w14:paraId="5D95D9DE" w14:textId="0AB2C85E" w:rsidR="00F518B0" w:rsidRPr="00F518B0" w:rsidRDefault="00686E07" w:rsidP="006A7D1A">
      <w:pPr>
        <w:pStyle w:val="FigureCaption"/>
        <w:jc w:val="both"/>
        <w:rPr>
          <w:b w:val="0"/>
          <w:bCs/>
          <w:lang w:eastAsia="ja-JP"/>
          <w14:ligatures w14:val="standard"/>
        </w:rPr>
      </w:pPr>
      <w:r w:rsidRPr="00C01C1C">
        <w:rPr>
          <w:b w:val="0"/>
          <w:bCs/>
          <w:i/>
          <w:iCs/>
          <w:lang w:eastAsia="ja-JP"/>
          <w14:ligatures w14:val="standard"/>
        </w:rPr>
        <w:t xml:space="preserve">    </w:t>
      </w:r>
      <w:r w:rsidR="00F518B0" w:rsidRPr="00C01C1C">
        <w:rPr>
          <w:b w:val="0"/>
          <w:bCs/>
          <w:i/>
          <w:iCs/>
          <w:lang w:eastAsia="ja-JP"/>
          <w14:ligatures w14:val="standard"/>
        </w:rPr>
        <w:t>2.2.</w:t>
      </w:r>
      <w:r w:rsidR="00C01C1C" w:rsidRPr="00C01C1C">
        <w:rPr>
          <w:b w:val="0"/>
          <w:bCs/>
          <w:i/>
          <w:iCs/>
          <w:lang w:eastAsia="ja-JP"/>
          <w14:ligatures w14:val="standard"/>
        </w:rPr>
        <w:t>5</w:t>
      </w:r>
      <w:r w:rsidR="00F518B0" w:rsidRPr="00C01C1C">
        <w:rPr>
          <w:b w:val="0"/>
          <w:bCs/>
          <w:i/>
          <w:iCs/>
          <w:lang w:eastAsia="ja-JP"/>
          <w14:ligatures w14:val="standard"/>
        </w:rPr>
        <w:t xml:space="preserve"> Conclusion</w:t>
      </w:r>
      <w:r w:rsidR="00F518B0">
        <w:rPr>
          <w:b w:val="0"/>
          <w:bCs/>
          <w:lang w:eastAsia="ja-JP"/>
          <w14:ligatures w14:val="standard"/>
        </w:rPr>
        <w:t xml:space="preserve">. </w:t>
      </w:r>
      <w:r w:rsidR="00723B04">
        <w:rPr>
          <w:b w:val="0"/>
          <w:bCs/>
          <w:lang w:eastAsia="ja-JP"/>
          <w14:ligatures w14:val="standard"/>
        </w:rPr>
        <w:t xml:space="preserve">The basic idea of SQL is to </w:t>
      </w:r>
      <w:r w:rsidR="00AD3A2C">
        <w:rPr>
          <w:b w:val="0"/>
          <w:bCs/>
          <w:lang w:eastAsia="ja-JP"/>
          <w14:ligatures w14:val="standard"/>
        </w:rPr>
        <w:t>make a database useful</w:t>
      </w:r>
      <w:r w:rsidR="00E407FD">
        <w:rPr>
          <w:b w:val="0"/>
          <w:bCs/>
          <w:lang w:eastAsia="ja-JP"/>
          <w14:ligatures w14:val="standard"/>
        </w:rPr>
        <w:t>.</w:t>
      </w:r>
      <w:r w:rsidR="0011733C">
        <w:rPr>
          <w:b w:val="0"/>
          <w:bCs/>
          <w:lang w:eastAsia="ja-JP"/>
          <w14:ligatures w14:val="standard"/>
        </w:rPr>
        <w:t xml:space="preserve"> To do this, one must be able to add data to it</w:t>
      </w:r>
      <w:r w:rsidR="00980684">
        <w:rPr>
          <w:b w:val="0"/>
          <w:bCs/>
          <w:lang w:eastAsia="ja-JP"/>
          <w14:ligatures w14:val="standard"/>
        </w:rPr>
        <w:t>.</w:t>
      </w:r>
      <w:r w:rsidR="004C3305">
        <w:rPr>
          <w:b w:val="0"/>
          <w:bCs/>
          <w:lang w:eastAsia="ja-JP"/>
          <w14:ligatures w14:val="standard"/>
        </w:rPr>
        <w:t xml:space="preserve"> </w:t>
      </w:r>
      <w:r w:rsidR="00980684">
        <w:rPr>
          <w:b w:val="0"/>
          <w:bCs/>
          <w:lang w:eastAsia="ja-JP"/>
          <w14:ligatures w14:val="standard"/>
        </w:rPr>
        <w:t>I</w:t>
      </w:r>
      <w:r w:rsidR="00473560">
        <w:rPr>
          <w:b w:val="0"/>
          <w:bCs/>
          <w:lang w:eastAsia="ja-JP"/>
          <w14:ligatures w14:val="standard"/>
        </w:rPr>
        <w:t xml:space="preserve">f needed, </w:t>
      </w:r>
      <w:r w:rsidR="00980684">
        <w:rPr>
          <w:b w:val="0"/>
          <w:bCs/>
          <w:lang w:eastAsia="ja-JP"/>
          <w14:ligatures w14:val="standard"/>
        </w:rPr>
        <w:t xml:space="preserve">the user should be able to </w:t>
      </w:r>
      <w:r w:rsidR="0011733C">
        <w:rPr>
          <w:b w:val="0"/>
          <w:bCs/>
          <w:lang w:eastAsia="ja-JP"/>
          <w14:ligatures w14:val="standard"/>
        </w:rPr>
        <w:t>change the data in it</w:t>
      </w:r>
      <w:r w:rsidR="00980684">
        <w:rPr>
          <w:b w:val="0"/>
          <w:bCs/>
          <w:lang w:eastAsia="ja-JP"/>
          <w14:ligatures w14:val="standard"/>
        </w:rPr>
        <w:t xml:space="preserve">. It should also be possible </w:t>
      </w:r>
      <w:r w:rsidR="000624EA">
        <w:rPr>
          <w:b w:val="0"/>
          <w:bCs/>
          <w:lang w:eastAsia="ja-JP"/>
          <w14:ligatures w14:val="standard"/>
        </w:rPr>
        <w:t xml:space="preserve">for the user </w:t>
      </w:r>
      <w:r w:rsidR="00980684">
        <w:rPr>
          <w:b w:val="0"/>
          <w:bCs/>
          <w:lang w:eastAsia="ja-JP"/>
          <w14:ligatures w14:val="standard"/>
        </w:rPr>
        <w:t xml:space="preserve">to extract and delete data from it. </w:t>
      </w:r>
      <w:r w:rsidR="00D66760">
        <w:rPr>
          <w:b w:val="0"/>
          <w:bCs/>
          <w:lang w:eastAsia="ja-JP"/>
          <w14:ligatures w14:val="standard"/>
        </w:rPr>
        <w:t>The user also need</w:t>
      </w:r>
      <w:r w:rsidR="00BA5060">
        <w:rPr>
          <w:b w:val="0"/>
          <w:bCs/>
          <w:lang w:eastAsia="ja-JP"/>
          <w14:ligatures w14:val="standard"/>
        </w:rPr>
        <w:t>s</w:t>
      </w:r>
      <w:r w:rsidR="00D66760">
        <w:rPr>
          <w:b w:val="0"/>
          <w:bCs/>
          <w:lang w:eastAsia="ja-JP"/>
          <w14:ligatures w14:val="standard"/>
        </w:rPr>
        <w:t xml:space="preserve"> to be able to query</w:t>
      </w:r>
      <w:r w:rsidR="004C3305">
        <w:rPr>
          <w:b w:val="0"/>
          <w:bCs/>
          <w:lang w:eastAsia="ja-JP"/>
          <w14:ligatures w14:val="standard"/>
        </w:rPr>
        <w:t xml:space="preserve"> the database</w:t>
      </w:r>
      <w:r w:rsidR="00D66760">
        <w:rPr>
          <w:b w:val="0"/>
          <w:bCs/>
          <w:lang w:eastAsia="ja-JP"/>
          <w14:ligatures w14:val="standard"/>
        </w:rPr>
        <w:t>, which is asking questions</w:t>
      </w:r>
      <w:r w:rsidR="00312C0A">
        <w:rPr>
          <w:b w:val="0"/>
          <w:bCs/>
          <w:lang w:eastAsia="ja-JP"/>
          <w14:ligatures w14:val="standard"/>
        </w:rPr>
        <w:t xml:space="preserve"> about the database</w:t>
      </w:r>
      <w:r w:rsidR="00D66760">
        <w:rPr>
          <w:b w:val="0"/>
          <w:bCs/>
          <w:lang w:eastAsia="ja-JP"/>
          <w14:ligatures w14:val="standard"/>
        </w:rPr>
        <w:t xml:space="preserve">. </w:t>
      </w:r>
      <w:r w:rsidR="005B1A39">
        <w:rPr>
          <w:b w:val="0"/>
          <w:bCs/>
          <w:lang w:eastAsia="ja-JP"/>
          <w14:ligatures w14:val="standard"/>
        </w:rPr>
        <w:t>This is very beneficial for a company or business</w:t>
      </w:r>
      <w:r w:rsidR="00AC6870">
        <w:rPr>
          <w:b w:val="0"/>
          <w:bCs/>
          <w:lang w:eastAsia="ja-JP"/>
          <w14:ligatures w14:val="standard"/>
        </w:rPr>
        <w:t xml:space="preserve"> that</w:t>
      </w:r>
      <w:r w:rsidR="005B1A39">
        <w:rPr>
          <w:b w:val="0"/>
          <w:bCs/>
          <w:lang w:eastAsia="ja-JP"/>
          <w14:ligatures w14:val="standard"/>
        </w:rPr>
        <w:t xml:space="preserve"> has a large database system that needs to be managed</w:t>
      </w:r>
      <w:r w:rsidR="00D50B75">
        <w:rPr>
          <w:b w:val="0"/>
          <w:bCs/>
          <w:lang w:eastAsia="ja-JP"/>
          <w14:ligatures w14:val="standard"/>
        </w:rPr>
        <w:t xml:space="preserve">. </w:t>
      </w:r>
      <w:r w:rsidR="00B05BAE">
        <w:rPr>
          <w:b w:val="0"/>
          <w:bCs/>
          <w:lang w:eastAsia="ja-JP"/>
          <w14:ligatures w14:val="standard"/>
        </w:rPr>
        <w:t xml:space="preserve">For example, </w:t>
      </w:r>
      <w:r w:rsidR="00D50B75">
        <w:rPr>
          <w:b w:val="0"/>
          <w:bCs/>
          <w:lang w:eastAsia="ja-JP"/>
          <w14:ligatures w14:val="standard"/>
        </w:rPr>
        <w:t xml:space="preserve">let’s say </w:t>
      </w:r>
      <w:r w:rsidR="002D2979">
        <w:rPr>
          <w:b w:val="0"/>
          <w:bCs/>
          <w:lang w:eastAsia="ja-JP"/>
          <w14:ligatures w14:val="standard"/>
        </w:rPr>
        <w:t>a company could be</w:t>
      </w:r>
      <w:r w:rsidR="0019653F">
        <w:rPr>
          <w:b w:val="0"/>
          <w:bCs/>
          <w:lang w:eastAsia="ja-JP"/>
          <w14:ligatures w14:val="standard"/>
        </w:rPr>
        <w:t xml:space="preserve"> tracking</w:t>
      </w:r>
      <w:r w:rsidR="002D2979">
        <w:rPr>
          <w:b w:val="0"/>
          <w:bCs/>
          <w:lang w:eastAsia="ja-JP"/>
          <w14:ligatures w14:val="standard"/>
        </w:rPr>
        <w:t xml:space="preserve"> down</w:t>
      </w:r>
      <w:r w:rsidR="0019653F">
        <w:rPr>
          <w:b w:val="0"/>
          <w:bCs/>
          <w:lang w:eastAsia="ja-JP"/>
          <w14:ligatures w14:val="standard"/>
        </w:rPr>
        <w:t xml:space="preserve"> </w:t>
      </w:r>
      <w:r w:rsidR="002D2979">
        <w:rPr>
          <w:b w:val="0"/>
          <w:bCs/>
          <w:lang w:eastAsia="ja-JP"/>
          <w14:ligatures w14:val="standard"/>
        </w:rPr>
        <w:t>the</w:t>
      </w:r>
      <w:r w:rsidR="0019653F">
        <w:rPr>
          <w:b w:val="0"/>
          <w:bCs/>
          <w:lang w:eastAsia="ja-JP"/>
          <w14:ligatures w14:val="standard"/>
        </w:rPr>
        <w:t xml:space="preserve"> customers who have outstanding debt. T</w:t>
      </w:r>
      <w:r w:rsidR="00B05BAE">
        <w:rPr>
          <w:b w:val="0"/>
          <w:bCs/>
          <w:lang w:eastAsia="ja-JP"/>
          <w14:ligatures w14:val="standard"/>
        </w:rPr>
        <w:t xml:space="preserve">he user might want to search through the database to </w:t>
      </w:r>
      <w:r w:rsidR="002D2979">
        <w:rPr>
          <w:b w:val="0"/>
          <w:bCs/>
          <w:lang w:eastAsia="ja-JP"/>
          <w14:ligatures w14:val="standard"/>
        </w:rPr>
        <w:t>find a customer whose balance exceeds the credit limit</w:t>
      </w:r>
      <w:r w:rsidR="00C1106F">
        <w:rPr>
          <w:b w:val="0"/>
          <w:bCs/>
          <w:lang w:eastAsia="ja-JP"/>
          <w14:ligatures w14:val="standard"/>
        </w:rPr>
        <w:t xml:space="preserve">. A query can find those customers and produce </w:t>
      </w:r>
      <w:r w:rsidR="00742D05">
        <w:rPr>
          <w:b w:val="0"/>
          <w:bCs/>
          <w:lang w:eastAsia="ja-JP"/>
          <w14:ligatures w14:val="standard"/>
        </w:rPr>
        <w:t xml:space="preserve">a listing of </w:t>
      </w:r>
      <w:r w:rsidR="00CA3203">
        <w:rPr>
          <w:b w:val="0"/>
          <w:bCs/>
          <w:lang w:eastAsia="ja-JP"/>
          <w14:ligatures w14:val="standard"/>
        </w:rPr>
        <w:t>all</w:t>
      </w:r>
      <w:r w:rsidR="00742D05">
        <w:rPr>
          <w:b w:val="0"/>
          <w:bCs/>
          <w:lang w:eastAsia="ja-JP"/>
          <w14:ligatures w14:val="standard"/>
        </w:rPr>
        <w:t xml:space="preserve"> those </w:t>
      </w:r>
      <w:r w:rsidR="008B4DFF">
        <w:rPr>
          <w:b w:val="0"/>
          <w:bCs/>
          <w:lang w:eastAsia="ja-JP"/>
          <w14:ligatures w14:val="standard"/>
        </w:rPr>
        <w:t>customers’</w:t>
      </w:r>
      <w:r w:rsidR="00312C0A">
        <w:rPr>
          <w:b w:val="0"/>
          <w:bCs/>
          <w:lang w:eastAsia="ja-JP"/>
          <w14:ligatures w14:val="standard"/>
        </w:rPr>
        <w:t xml:space="preserve"> names</w:t>
      </w:r>
      <w:r w:rsidR="00D9420F">
        <w:rPr>
          <w:b w:val="0"/>
          <w:bCs/>
          <w:lang w:eastAsia="ja-JP"/>
          <w14:ligatures w14:val="standard"/>
        </w:rPr>
        <w:t xml:space="preserve"> and information</w:t>
      </w:r>
      <w:r w:rsidR="006B6762">
        <w:rPr>
          <w:b w:val="0"/>
          <w:bCs/>
          <w:lang w:eastAsia="ja-JP"/>
          <w14:ligatures w14:val="standard"/>
        </w:rPr>
        <w:t xml:space="preserve"> </w:t>
      </w:r>
      <w:sdt>
        <w:sdtPr>
          <w:rPr>
            <w:b w:val="0"/>
            <w:bCs/>
            <w:lang w:eastAsia="ja-JP"/>
            <w14:ligatures w14:val="standard"/>
          </w:rPr>
          <w:id w:val="212314894"/>
          <w:citation/>
        </w:sdtPr>
        <w:sdtContent>
          <w:r w:rsidR="002F6F18" w:rsidRPr="00D736C6">
            <w:rPr>
              <w:b w:val="0"/>
              <w:bCs/>
              <w:lang w:eastAsia="ja-JP"/>
              <w14:ligatures w14:val="standard"/>
            </w:rPr>
            <w:fldChar w:fldCharType="begin"/>
          </w:r>
          <w:r w:rsidR="002F6F18" w:rsidRPr="00D736C6">
            <w:rPr>
              <w:b w:val="0"/>
              <w:bCs/>
              <w:lang w:eastAsia="ja-JP"/>
              <w14:ligatures w14:val="standard"/>
            </w:rPr>
            <w:instrText xml:space="preserve">CITATION Pra91 \p 11 \l 1033 </w:instrText>
          </w:r>
          <w:r w:rsidR="002F6F18" w:rsidRPr="00D736C6">
            <w:rPr>
              <w:b w:val="0"/>
              <w:bCs/>
              <w:lang w:eastAsia="ja-JP"/>
              <w14:ligatures w14:val="standard"/>
            </w:rPr>
            <w:fldChar w:fldCharType="separate"/>
          </w:r>
          <w:r w:rsidR="002F6F18" w:rsidRPr="00D736C6">
            <w:rPr>
              <w:b w:val="0"/>
              <w:bCs/>
              <w:noProof/>
              <w:lang w:eastAsia="ja-JP"/>
              <w14:ligatures w14:val="standard"/>
            </w:rPr>
            <w:t>[4, p. 11]</w:t>
          </w:r>
          <w:r w:rsidR="002F6F18" w:rsidRPr="00D736C6">
            <w:rPr>
              <w:b w:val="0"/>
              <w:bCs/>
              <w:lang w:eastAsia="ja-JP"/>
              <w14:ligatures w14:val="standard"/>
            </w:rPr>
            <w:fldChar w:fldCharType="end"/>
          </w:r>
        </w:sdtContent>
      </w:sdt>
      <w:r w:rsidR="00473560">
        <w:rPr>
          <w:b w:val="0"/>
          <w:bCs/>
          <w:lang w:eastAsia="ja-JP"/>
          <w14:ligatures w14:val="standard"/>
        </w:rPr>
        <w:t xml:space="preserve">. </w:t>
      </w:r>
      <w:r w:rsidR="00856900">
        <w:rPr>
          <w:b w:val="0"/>
          <w:bCs/>
          <w:lang w:eastAsia="ja-JP"/>
          <w14:ligatures w14:val="standard"/>
        </w:rPr>
        <w:t>A</w:t>
      </w:r>
      <w:r w:rsidR="00C64680">
        <w:rPr>
          <w:b w:val="0"/>
          <w:bCs/>
          <w:lang w:eastAsia="ja-JP"/>
          <w14:ligatures w14:val="standard"/>
        </w:rPr>
        <w:t>n</w:t>
      </w:r>
      <w:r w:rsidR="00856900">
        <w:rPr>
          <w:b w:val="0"/>
          <w:bCs/>
          <w:lang w:eastAsia="ja-JP"/>
          <w14:ligatures w14:val="standard"/>
        </w:rPr>
        <w:t xml:space="preserve"> SQL </w:t>
      </w:r>
      <w:r w:rsidR="009023FA">
        <w:rPr>
          <w:b w:val="0"/>
          <w:bCs/>
          <w:lang w:eastAsia="ja-JP"/>
          <w14:ligatures w14:val="standard"/>
        </w:rPr>
        <w:t xml:space="preserve">query is meant to be entered </w:t>
      </w:r>
      <w:r w:rsidR="00C1106F">
        <w:rPr>
          <w:b w:val="0"/>
          <w:bCs/>
          <w:lang w:eastAsia="ja-JP"/>
          <w14:ligatures w14:val="standard"/>
        </w:rPr>
        <w:t xml:space="preserve">and </w:t>
      </w:r>
      <w:r w:rsidR="009023FA">
        <w:rPr>
          <w:b w:val="0"/>
          <w:bCs/>
          <w:lang w:eastAsia="ja-JP"/>
          <w14:ligatures w14:val="standard"/>
        </w:rPr>
        <w:t>then executed to produce results</w:t>
      </w:r>
      <w:r w:rsidR="005A6C5E">
        <w:rPr>
          <w:b w:val="0"/>
          <w:bCs/>
          <w:lang w:eastAsia="ja-JP"/>
          <w14:ligatures w14:val="standard"/>
        </w:rPr>
        <w:t xml:space="preserve">. After this, </w:t>
      </w:r>
      <w:r w:rsidR="009023FA">
        <w:rPr>
          <w:b w:val="0"/>
          <w:bCs/>
          <w:lang w:eastAsia="ja-JP"/>
          <w14:ligatures w14:val="standard"/>
        </w:rPr>
        <w:t xml:space="preserve">the process will terminate. </w:t>
      </w:r>
      <w:r w:rsidR="005B5DC0">
        <w:rPr>
          <w:b w:val="0"/>
          <w:bCs/>
          <w:lang w:eastAsia="ja-JP"/>
          <w14:ligatures w14:val="standard"/>
        </w:rPr>
        <w:t>However, t</w:t>
      </w:r>
      <w:r w:rsidR="009E5D6E">
        <w:rPr>
          <w:b w:val="0"/>
          <w:bCs/>
          <w:lang w:eastAsia="ja-JP"/>
          <w14:ligatures w14:val="standard"/>
        </w:rPr>
        <w:t>his is</w:t>
      </w:r>
      <w:r w:rsidR="000727E8">
        <w:rPr>
          <w:b w:val="0"/>
          <w:bCs/>
          <w:lang w:eastAsia="ja-JP"/>
          <w14:ligatures w14:val="standard"/>
        </w:rPr>
        <w:t xml:space="preserve"> only</w:t>
      </w:r>
      <w:r w:rsidR="009E5D6E">
        <w:rPr>
          <w:b w:val="0"/>
          <w:bCs/>
          <w:lang w:eastAsia="ja-JP"/>
          <w14:ligatures w14:val="standard"/>
        </w:rPr>
        <w:t xml:space="preserve"> in stand-alone mode.</w:t>
      </w:r>
      <w:r w:rsidR="005B5DC0">
        <w:rPr>
          <w:b w:val="0"/>
          <w:bCs/>
          <w:lang w:eastAsia="ja-JP"/>
          <w14:ligatures w14:val="standard"/>
        </w:rPr>
        <w:t xml:space="preserve"> T</w:t>
      </w:r>
      <w:r w:rsidR="009E5D6E">
        <w:rPr>
          <w:b w:val="0"/>
          <w:bCs/>
          <w:lang w:eastAsia="ja-JP"/>
          <w14:ligatures w14:val="standard"/>
        </w:rPr>
        <w:t>here is a</w:t>
      </w:r>
      <w:r w:rsidR="00566941">
        <w:rPr>
          <w:b w:val="0"/>
          <w:bCs/>
          <w:lang w:eastAsia="ja-JP"/>
          <w14:ligatures w14:val="standard"/>
        </w:rPr>
        <w:t>nother</w:t>
      </w:r>
      <w:r w:rsidR="009E5D6E">
        <w:rPr>
          <w:b w:val="0"/>
          <w:bCs/>
          <w:lang w:eastAsia="ja-JP"/>
          <w14:ligatures w14:val="standard"/>
        </w:rPr>
        <w:t xml:space="preserve"> type of SQL that allows the user to </w:t>
      </w:r>
      <w:r w:rsidR="000727E8">
        <w:rPr>
          <w:b w:val="0"/>
          <w:bCs/>
          <w:lang w:eastAsia="ja-JP"/>
          <w14:ligatures w14:val="standard"/>
        </w:rPr>
        <w:t xml:space="preserve">embed SQL commands into another language. It is called embedded SQL. </w:t>
      </w:r>
      <w:r w:rsidR="00695748">
        <w:rPr>
          <w:b w:val="0"/>
          <w:bCs/>
          <w:lang w:eastAsia="ja-JP"/>
          <w14:ligatures w14:val="standard"/>
        </w:rPr>
        <w:t>This lets other languages enjoy the many benefits of SQL</w:t>
      </w:r>
      <w:r w:rsidR="00433868">
        <w:rPr>
          <w:b w:val="0"/>
          <w:bCs/>
          <w:lang w:eastAsia="ja-JP"/>
          <w14:ligatures w14:val="standard"/>
        </w:rPr>
        <w:t>. One of these languages is called COBOL</w:t>
      </w:r>
      <w:r w:rsidR="00701716">
        <w:rPr>
          <w:b w:val="0"/>
          <w:bCs/>
          <w:lang w:eastAsia="ja-JP"/>
          <w14:ligatures w14:val="standard"/>
        </w:rPr>
        <w:t xml:space="preserve"> </w:t>
      </w:r>
      <w:sdt>
        <w:sdtPr>
          <w:rPr>
            <w:b w:val="0"/>
            <w:bCs/>
            <w:lang w:eastAsia="ja-JP"/>
            <w14:ligatures w14:val="standard"/>
          </w:rPr>
          <w:id w:val="728492175"/>
          <w:citation/>
        </w:sdtPr>
        <w:sdtContent>
          <w:r w:rsidR="00695748" w:rsidRPr="00D736C6">
            <w:rPr>
              <w:b w:val="0"/>
              <w:bCs/>
              <w:lang w:eastAsia="ja-JP"/>
              <w14:ligatures w14:val="standard"/>
            </w:rPr>
            <w:fldChar w:fldCharType="begin"/>
          </w:r>
          <w:r w:rsidR="00695748" w:rsidRPr="00D736C6">
            <w:rPr>
              <w:b w:val="0"/>
              <w:bCs/>
              <w:lang w:eastAsia="ja-JP"/>
              <w14:ligatures w14:val="standard"/>
            </w:rPr>
            <w:instrText xml:space="preserve">CITATION Pra91 \p 121 \l 1033 </w:instrText>
          </w:r>
          <w:r w:rsidR="00695748" w:rsidRPr="00D736C6">
            <w:rPr>
              <w:b w:val="0"/>
              <w:bCs/>
              <w:lang w:eastAsia="ja-JP"/>
              <w14:ligatures w14:val="standard"/>
            </w:rPr>
            <w:fldChar w:fldCharType="separate"/>
          </w:r>
          <w:r w:rsidR="00695748" w:rsidRPr="00D736C6">
            <w:rPr>
              <w:b w:val="0"/>
              <w:bCs/>
              <w:noProof/>
              <w:lang w:eastAsia="ja-JP"/>
              <w14:ligatures w14:val="standard"/>
            </w:rPr>
            <w:t>[4, p. 121]</w:t>
          </w:r>
          <w:r w:rsidR="00695748" w:rsidRPr="00D736C6">
            <w:rPr>
              <w:b w:val="0"/>
              <w:bCs/>
              <w:lang w:eastAsia="ja-JP"/>
              <w14:ligatures w14:val="standard"/>
            </w:rPr>
            <w:fldChar w:fldCharType="end"/>
          </w:r>
        </w:sdtContent>
      </w:sdt>
      <w:r w:rsidR="00695748" w:rsidRPr="00D736C6">
        <w:rPr>
          <w:b w:val="0"/>
          <w:bCs/>
          <w:lang w:eastAsia="ja-JP"/>
          <w14:ligatures w14:val="standard"/>
        </w:rPr>
        <w:t>.</w:t>
      </w:r>
      <w:r w:rsidR="00695748">
        <w:rPr>
          <w:b w:val="0"/>
          <w:bCs/>
          <w:lang w:eastAsia="ja-JP"/>
          <w14:ligatures w14:val="standard"/>
        </w:rPr>
        <w:t xml:space="preserve"> </w:t>
      </w:r>
      <w:r w:rsidR="00CA3203">
        <w:rPr>
          <w:b w:val="0"/>
          <w:bCs/>
          <w:lang w:eastAsia="ja-JP"/>
          <w14:ligatures w14:val="standard"/>
        </w:rPr>
        <w:t>In the following sections, we will be talking about</w:t>
      </w:r>
      <w:r w:rsidR="00433868">
        <w:rPr>
          <w:b w:val="0"/>
          <w:bCs/>
          <w:lang w:eastAsia="ja-JP"/>
          <w14:ligatures w14:val="standard"/>
        </w:rPr>
        <w:t xml:space="preserve"> another </w:t>
      </w:r>
      <w:r w:rsidR="00FD355A">
        <w:rPr>
          <w:b w:val="0"/>
          <w:bCs/>
          <w:lang w:eastAsia="ja-JP"/>
          <w14:ligatures w14:val="standard"/>
        </w:rPr>
        <w:t xml:space="preserve">programming </w:t>
      </w:r>
      <w:r w:rsidR="00CA3203">
        <w:rPr>
          <w:b w:val="0"/>
          <w:bCs/>
          <w:lang w:eastAsia="ja-JP"/>
          <w14:ligatures w14:val="standard"/>
        </w:rPr>
        <w:t xml:space="preserve">language that </w:t>
      </w:r>
      <w:r w:rsidR="00807340">
        <w:rPr>
          <w:b w:val="0"/>
          <w:bCs/>
          <w:lang w:eastAsia="ja-JP"/>
          <w14:ligatures w14:val="standard"/>
        </w:rPr>
        <w:t>can</w:t>
      </w:r>
      <w:r w:rsidR="00BC3E2E">
        <w:rPr>
          <w:b w:val="0"/>
          <w:bCs/>
          <w:lang w:eastAsia="ja-JP"/>
          <w14:ligatures w14:val="standard"/>
        </w:rPr>
        <w:t xml:space="preserve"> import </w:t>
      </w:r>
      <w:r w:rsidR="00807340">
        <w:rPr>
          <w:b w:val="0"/>
          <w:bCs/>
          <w:lang w:eastAsia="ja-JP"/>
          <w14:ligatures w14:val="standard"/>
        </w:rPr>
        <w:t>SQL</w:t>
      </w:r>
      <w:r w:rsidR="00BC3E2E">
        <w:rPr>
          <w:b w:val="0"/>
          <w:bCs/>
          <w:lang w:eastAsia="ja-JP"/>
          <w14:ligatures w14:val="standard"/>
        </w:rPr>
        <w:t xml:space="preserve"> databases to be used for Artificial Intelligence</w:t>
      </w:r>
      <w:r w:rsidR="00FD355A">
        <w:rPr>
          <w:b w:val="0"/>
          <w:bCs/>
          <w:lang w:eastAsia="ja-JP"/>
          <w14:ligatures w14:val="standard"/>
        </w:rPr>
        <w:t>.</w:t>
      </w:r>
      <w:r w:rsidR="00BC3E2E">
        <w:rPr>
          <w:b w:val="0"/>
          <w:bCs/>
          <w:lang w:eastAsia="ja-JP"/>
          <w14:ligatures w14:val="standard"/>
        </w:rPr>
        <w:t xml:space="preserve"> </w:t>
      </w:r>
      <w:r w:rsidR="00FD355A">
        <w:rPr>
          <w:b w:val="0"/>
          <w:bCs/>
          <w:lang w:eastAsia="ja-JP"/>
          <w14:ligatures w14:val="standard"/>
        </w:rPr>
        <w:t xml:space="preserve"> </w:t>
      </w:r>
    </w:p>
    <w:p w14:paraId="3B2AAFFB" w14:textId="77777777" w:rsidR="002D7927" w:rsidRPr="00AD7B01" w:rsidRDefault="00086B81" w:rsidP="00F2073B">
      <w:pPr>
        <w:pStyle w:val="AckHead"/>
        <w:rPr>
          <w:b/>
          <w:bCs w:val="0"/>
          <w:sz w:val="22"/>
          <w:szCs w:val="22"/>
        </w:rPr>
      </w:pPr>
      <w:r w:rsidRPr="00AD7B01">
        <w:rPr>
          <w:b/>
          <w:bCs w:val="0"/>
          <w:sz w:val="22"/>
          <w:szCs w:val="22"/>
        </w:rPr>
        <w:t>2.3 Literature Review</w:t>
      </w:r>
    </w:p>
    <w:p w14:paraId="1D9F9E4B" w14:textId="76B4930A" w:rsidR="00B52487" w:rsidRPr="00B52487" w:rsidRDefault="00626F27" w:rsidP="00F2073B">
      <w:pPr>
        <w:pStyle w:val="AckHead"/>
        <w:rPr>
          <w:b/>
        </w:rPr>
      </w:pPr>
      <w:r>
        <w:rPr>
          <w:i/>
          <w:iCs/>
        </w:rPr>
        <w:t>“</w:t>
      </w:r>
      <w:r w:rsidR="00F7719D" w:rsidRPr="00626F27">
        <w:t>The Lessons of Database History</w:t>
      </w:r>
      <w:r>
        <w:rPr>
          <w:i/>
          <w:iCs/>
        </w:rPr>
        <w:t>”</w:t>
      </w:r>
      <w:r w:rsidR="00F7719D">
        <w:t xml:space="preserve"> is</w:t>
      </w:r>
      <w:r w:rsidR="00FB4C2F">
        <w:t xml:space="preserve"> a</w:t>
      </w:r>
      <w:r w:rsidR="00D64CC4">
        <w:t xml:space="preserve">n entry </w:t>
      </w:r>
      <w:r w:rsidR="008A202F">
        <w:t>from</w:t>
      </w:r>
      <w:r w:rsidR="00D64CC4">
        <w:t xml:space="preserve"> a trade journal written </w:t>
      </w:r>
      <w:r w:rsidR="00B34852">
        <w:t xml:space="preserve">in 2015 </w:t>
      </w:r>
      <w:r w:rsidR="00D64CC4">
        <w:t xml:space="preserve">by </w:t>
      </w:r>
      <w:r w:rsidR="008A202F">
        <w:t xml:space="preserve">Guy </w:t>
      </w:r>
      <w:r w:rsidR="00D64CC4">
        <w:t>Harrison</w:t>
      </w:r>
      <w:r w:rsidR="00B80C38">
        <w:t xml:space="preserve"> who is an executive director of R</w:t>
      </w:r>
      <w:r w:rsidR="00025BD2">
        <w:t xml:space="preserve">esearch and </w:t>
      </w:r>
      <w:r w:rsidR="00B80C38">
        <w:t>D</w:t>
      </w:r>
      <w:r w:rsidR="00025BD2">
        <w:t>evelopment</w:t>
      </w:r>
      <w:r w:rsidR="00B80C38">
        <w:t xml:space="preserve"> at Dell</w:t>
      </w:r>
      <w:r w:rsidR="008A202F">
        <w:t xml:space="preserve">. </w:t>
      </w:r>
      <w:r w:rsidR="00D4725A">
        <w:t>This</w:t>
      </w:r>
      <w:r w:rsidR="0000077B">
        <w:t xml:space="preserve"> journal</w:t>
      </w:r>
      <w:r w:rsidR="00782C9C">
        <w:t xml:space="preserve"> talks about Doug Turnbull’s speech</w:t>
      </w:r>
      <w:r w:rsidR="007336E3">
        <w:t xml:space="preserve"> </w:t>
      </w:r>
      <w:r w:rsidR="00E52AD2">
        <w:t xml:space="preserve">from a conference in San Jose </w:t>
      </w:r>
      <w:r w:rsidR="007336E3">
        <w:t xml:space="preserve">about the last thirty to forty years </w:t>
      </w:r>
      <w:r w:rsidR="00E11488">
        <w:t>of database histor</w:t>
      </w:r>
      <w:r w:rsidR="00E63BD4">
        <w:t>y</w:t>
      </w:r>
      <w:r w:rsidR="007336E3">
        <w:t xml:space="preserve">. </w:t>
      </w:r>
      <w:r w:rsidR="002012F0">
        <w:t xml:space="preserve">Indexing systems and </w:t>
      </w:r>
      <w:r w:rsidR="003C6F14">
        <w:t xml:space="preserve">tabulating machines were </w:t>
      </w:r>
      <w:r w:rsidR="00D965AE">
        <w:t xml:space="preserve">the </w:t>
      </w:r>
      <w:r w:rsidR="00FB241B">
        <w:t xml:space="preserve">main </w:t>
      </w:r>
      <w:r w:rsidR="00D965AE">
        <w:t>methods used before computer databases.</w:t>
      </w:r>
      <w:r w:rsidR="00FB241B">
        <w:t xml:space="preserve"> These</w:t>
      </w:r>
      <w:r w:rsidR="00CC3B7E">
        <w:t xml:space="preserve"> methods</w:t>
      </w:r>
      <w:r w:rsidR="00FB241B">
        <w:t xml:space="preserve"> were </w:t>
      </w:r>
      <w:r w:rsidR="002C1C96">
        <w:t>time-consuming</w:t>
      </w:r>
      <w:r w:rsidR="00CC3B7E">
        <w:t xml:space="preserve"> and </w:t>
      </w:r>
      <w:r w:rsidR="002C1C96">
        <w:t>inefficient. The world needed a better way to</w:t>
      </w:r>
      <w:r w:rsidR="00CE309B">
        <w:t xml:space="preserve"> gather, manage,</w:t>
      </w:r>
      <w:r w:rsidR="002C1C96">
        <w:t xml:space="preserve"> and</w:t>
      </w:r>
      <w:r w:rsidR="00CE309B">
        <w:t xml:space="preserve"> handle large amounts of</w:t>
      </w:r>
      <w:r w:rsidR="002C1C96">
        <w:t xml:space="preserve"> data.</w:t>
      </w:r>
      <w:r w:rsidR="00DA4BB1">
        <w:t xml:space="preserve"> One must know this history of databases to understand why computer databases were </w:t>
      </w:r>
      <w:r w:rsidR="00E63BD4">
        <w:t>a necessity</w:t>
      </w:r>
      <w:r w:rsidR="00DA4BB1">
        <w:t xml:space="preserve"> to be created</w:t>
      </w:r>
      <w:r w:rsidR="00F7719D">
        <w:t xml:space="preserve"> </w:t>
      </w:r>
      <w:sdt>
        <w:sdtPr>
          <w:rPr>
            <w:b/>
          </w:rPr>
          <w:id w:val="382990926"/>
          <w:citation/>
        </w:sdtPr>
        <w:sdtContent>
          <w:r w:rsidR="00F7719D">
            <w:rPr>
              <w:b/>
            </w:rPr>
            <w:fldChar w:fldCharType="begin"/>
          </w:r>
          <w:r w:rsidR="00F7719D">
            <w:instrText xml:space="preserve"> CITATION Guy15 \l 1033 </w:instrText>
          </w:r>
          <w:r w:rsidR="00F7719D">
            <w:rPr>
              <w:b/>
            </w:rPr>
            <w:fldChar w:fldCharType="separate"/>
          </w:r>
          <w:r w:rsidR="00F7719D" w:rsidRPr="00F7719D">
            <w:rPr>
              <w:noProof/>
            </w:rPr>
            <w:t>[1]</w:t>
          </w:r>
          <w:r w:rsidR="00F7719D">
            <w:rPr>
              <w:b/>
            </w:rPr>
            <w:fldChar w:fldCharType="end"/>
          </w:r>
        </w:sdtContent>
      </w:sdt>
      <w:r w:rsidR="00DA4BB1">
        <w:t>.</w:t>
      </w:r>
    </w:p>
    <w:p w14:paraId="7A0A0853" w14:textId="6F590EEA" w:rsidR="005E03ED" w:rsidRDefault="00626F27" w:rsidP="00F2073B">
      <w:pPr>
        <w:pStyle w:val="AckHead"/>
        <w:rPr>
          <w:b/>
        </w:rPr>
      </w:pPr>
      <w:r>
        <w:t>“</w:t>
      </w:r>
      <w:r w:rsidR="00F7719D" w:rsidRPr="00626F27">
        <w:t>Early History of SQL</w:t>
      </w:r>
      <w:r>
        <w:t>”</w:t>
      </w:r>
      <w:r w:rsidR="004C468C" w:rsidRPr="00626F27">
        <w:t xml:space="preserve"> </w:t>
      </w:r>
      <w:r w:rsidR="00F90726">
        <w:t xml:space="preserve">is an entry </w:t>
      </w:r>
      <w:r w:rsidR="00F32B84">
        <w:t>from</w:t>
      </w:r>
      <w:r w:rsidR="00F90726">
        <w:t xml:space="preserve"> a scholarly journal published </w:t>
      </w:r>
      <w:r w:rsidR="00F32B84">
        <w:t>by</w:t>
      </w:r>
      <w:r w:rsidR="00F90726">
        <w:t xml:space="preserve"> IEEE in </w:t>
      </w:r>
      <w:r w:rsidR="00F32B84">
        <w:t xml:space="preserve">2012. This source was written directly </w:t>
      </w:r>
      <w:r w:rsidR="00C33BA1">
        <w:t>by</w:t>
      </w:r>
      <w:r w:rsidR="00F32B84">
        <w:t xml:space="preserve"> </w:t>
      </w:r>
      <w:r w:rsidR="004210A7">
        <w:t xml:space="preserve">one of the creators of SQL, </w:t>
      </w:r>
      <w:r w:rsidR="00F32B84">
        <w:t>Donald Chamberlin</w:t>
      </w:r>
      <w:r w:rsidR="004210A7">
        <w:t xml:space="preserve">. He writes about </w:t>
      </w:r>
      <w:r w:rsidR="00F66B9F">
        <w:t xml:space="preserve">the </w:t>
      </w:r>
      <w:r w:rsidR="001F4F18">
        <w:t>journey</w:t>
      </w:r>
      <w:r w:rsidR="00F66B9F">
        <w:t xml:space="preserve"> that he and </w:t>
      </w:r>
      <w:r w:rsidR="00E321BA">
        <w:t xml:space="preserve">his partner, </w:t>
      </w:r>
      <w:r w:rsidR="00F66B9F">
        <w:t>Ray Boyce</w:t>
      </w:r>
      <w:r w:rsidR="00E321BA">
        <w:t>,</w:t>
      </w:r>
      <w:r w:rsidR="00832AAB">
        <w:t xml:space="preserve"> embarked </w:t>
      </w:r>
      <w:r w:rsidR="00E321BA">
        <w:t>up</w:t>
      </w:r>
      <w:r w:rsidR="00832AAB">
        <w:t>on to create SQL</w:t>
      </w:r>
      <w:r w:rsidR="00057DE9">
        <w:t xml:space="preserve">. </w:t>
      </w:r>
      <w:r w:rsidR="00C42258">
        <w:t xml:space="preserve">He talks about </w:t>
      </w:r>
      <w:r w:rsidR="002116A1">
        <w:t>their trial and error</w:t>
      </w:r>
      <w:r w:rsidR="00021859">
        <w:t>s</w:t>
      </w:r>
      <w:r w:rsidR="002116A1">
        <w:t>,</w:t>
      </w:r>
      <w:r w:rsidR="005D58C0">
        <w:t xml:space="preserve"> personal </w:t>
      </w:r>
      <w:r w:rsidR="00C42258">
        <w:t xml:space="preserve">influences </w:t>
      </w:r>
      <w:r w:rsidR="00E419A5">
        <w:t>for</w:t>
      </w:r>
      <w:r w:rsidR="005D58C0">
        <w:t xml:space="preserve"> creating</w:t>
      </w:r>
      <w:r w:rsidR="00E419A5">
        <w:t xml:space="preserve"> the language</w:t>
      </w:r>
      <w:r w:rsidR="00350F52">
        <w:t xml:space="preserve">, </w:t>
      </w:r>
      <w:r w:rsidR="00E419A5">
        <w:t>and reflects upon the little time he got to spend with</w:t>
      </w:r>
      <w:r w:rsidR="005D58C0">
        <w:t xml:space="preserve"> his partner</w:t>
      </w:r>
      <w:r w:rsidR="00E419A5">
        <w:t xml:space="preserve"> before he</w:t>
      </w:r>
      <w:r w:rsidR="009E7D2D">
        <w:t>,</w:t>
      </w:r>
      <w:r w:rsidR="00E419A5">
        <w:t xml:space="preserve"> unfortunately</w:t>
      </w:r>
      <w:r w:rsidR="009E7D2D">
        <w:t>,</w:t>
      </w:r>
      <w:r w:rsidR="00E419A5">
        <w:t xml:space="preserve"> passed away at </w:t>
      </w:r>
      <w:r w:rsidR="005D58C0">
        <w:t xml:space="preserve">the young age of 26. </w:t>
      </w:r>
      <w:r w:rsidR="00AB6EF2">
        <w:t xml:space="preserve">What better way to explore the history of </w:t>
      </w:r>
      <w:r w:rsidR="00D41020">
        <w:t>SQL</w:t>
      </w:r>
      <w:r w:rsidR="00AB6EF2">
        <w:t xml:space="preserve"> than through the eyes of one </w:t>
      </w:r>
      <w:r w:rsidR="00CF4094">
        <w:t xml:space="preserve">of </w:t>
      </w:r>
      <w:r w:rsidR="00AB6EF2">
        <w:t>the creators himself</w:t>
      </w:r>
      <w:r w:rsidR="00896FA4">
        <w:t xml:space="preserve"> </w:t>
      </w:r>
      <w:sdt>
        <w:sdtPr>
          <w:rPr>
            <w:b/>
          </w:rPr>
          <w:id w:val="1327086161"/>
          <w:citation/>
        </w:sdtPr>
        <w:sdtContent>
          <w:r w:rsidR="00896FA4">
            <w:rPr>
              <w:b/>
            </w:rPr>
            <w:fldChar w:fldCharType="begin"/>
          </w:r>
          <w:r w:rsidR="00896FA4">
            <w:instrText xml:space="preserve"> CITATION Cha12 \l 1033 </w:instrText>
          </w:r>
          <w:r w:rsidR="00896FA4">
            <w:rPr>
              <w:b/>
            </w:rPr>
            <w:fldChar w:fldCharType="separate"/>
          </w:r>
          <w:r w:rsidR="00896FA4" w:rsidRPr="00896FA4">
            <w:rPr>
              <w:noProof/>
            </w:rPr>
            <w:t>[2]</w:t>
          </w:r>
          <w:r w:rsidR="00896FA4">
            <w:rPr>
              <w:b/>
            </w:rPr>
            <w:fldChar w:fldCharType="end"/>
          </w:r>
        </w:sdtContent>
      </w:sdt>
      <w:r w:rsidR="00CF4094">
        <w:t>?</w:t>
      </w:r>
    </w:p>
    <w:p w14:paraId="5F303E35" w14:textId="05FFD049" w:rsidR="00B52487" w:rsidRDefault="00626F27" w:rsidP="00F2073B">
      <w:pPr>
        <w:pStyle w:val="AckHead"/>
        <w:rPr>
          <w:b/>
        </w:rPr>
      </w:pPr>
      <w:r>
        <w:t>“</w:t>
      </w:r>
      <w:r w:rsidR="00896FA4" w:rsidRPr="00626F27">
        <w:t>Structured query language</w:t>
      </w:r>
      <w:r>
        <w:t>”</w:t>
      </w:r>
      <w:r w:rsidR="00E34E4F">
        <w:t xml:space="preserve"> is an entry from a trade journal written by Christine McGeever</w:t>
      </w:r>
      <w:r w:rsidR="005130D1">
        <w:t xml:space="preserve"> and published</w:t>
      </w:r>
      <w:r w:rsidR="00E34E4F">
        <w:t xml:space="preserve"> in the year 2000. </w:t>
      </w:r>
      <w:r w:rsidR="00085211">
        <w:t xml:space="preserve">McGeever </w:t>
      </w:r>
      <w:r w:rsidR="00E91D80">
        <w:t xml:space="preserve">gives an insightful definition of SQL and </w:t>
      </w:r>
      <w:r w:rsidR="00A8090A">
        <w:t xml:space="preserve">contrasts how it is not like other imperative languages. </w:t>
      </w:r>
      <w:r w:rsidR="00133833">
        <w:t xml:space="preserve">From this perspective, one was able to conclude that SQL’s paradigm is declarative, as it </w:t>
      </w:r>
      <w:r w:rsidR="004D02BC">
        <w:t xml:space="preserve">specifically describes what needs to be done rather than </w:t>
      </w:r>
      <w:r w:rsidR="000551C1">
        <w:t xml:space="preserve">having to write a procedure on how to do it. </w:t>
      </w:r>
      <w:r w:rsidR="003429C2">
        <w:t xml:space="preserve">She also talks about relational databases and the story of SQL. </w:t>
      </w:r>
      <w:r w:rsidR="001274EC">
        <w:t xml:space="preserve">This source gives a great overview of </w:t>
      </w:r>
      <w:r w:rsidR="00351A22">
        <w:t>the language</w:t>
      </w:r>
      <w:r w:rsidR="001274EC">
        <w:t xml:space="preserve"> to those who </w:t>
      </w:r>
      <w:r w:rsidR="00A97005">
        <w:t xml:space="preserve">are unfamiliar with </w:t>
      </w:r>
      <w:r w:rsidR="001274EC">
        <w:t>SQL</w:t>
      </w:r>
      <w:r w:rsidR="00D3056B">
        <w:t xml:space="preserve"> </w:t>
      </w:r>
      <w:sdt>
        <w:sdtPr>
          <w:rPr>
            <w:b/>
          </w:rPr>
          <w:id w:val="1742590174"/>
          <w:citation/>
        </w:sdtPr>
        <w:sdtContent>
          <w:r w:rsidR="00D3056B">
            <w:rPr>
              <w:b/>
            </w:rPr>
            <w:fldChar w:fldCharType="begin"/>
          </w:r>
          <w:r w:rsidR="00D3056B">
            <w:instrText xml:space="preserve"> CITATION McG00 \l 1033 </w:instrText>
          </w:r>
          <w:r w:rsidR="00D3056B">
            <w:rPr>
              <w:b/>
            </w:rPr>
            <w:fldChar w:fldCharType="separate"/>
          </w:r>
          <w:r w:rsidR="00D3056B" w:rsidRPr="00D3056B">
            <w:rPr>
              <w:noProof/>
            </w:rPr>
            <w:t>[3]</w:t>
          </w:r>
          <w:r w:rsidR="00D3056B">
            <w:rPr>
              <w:b/>
            </w:rPr>
            <w:fldChar w:fldCharType="end"/>
          </w:r>
        </w:sdtContent>
      </w:sdt>
      <w:r w:rsidR="001274EC">
        <w:t>.</w:t>
      </w:r>
    </w:p>
    <w:p w14:paraId="791CA925" w14:textId="01B1A609" w:rsidR="008A39FF" w:rsidRDefault="00626F27" w:rsidP="00F2073B">
      <w:pPr>
        <w:pStyle w:val="AckHead"/>
        <w:rPr>
          <w:b/>
        </w:rPr>
      </w:pPr>
      <w:r>
        <w:t>“</w:t>
      </w:r>
      <w:r w:rsidR="008E2455" w:rsidRPr="00626F27">
        <w:t>A Guide to SQL</w:t>
      </w:r>
      <w:r>
        <w:t>”</w:t>
      </w:r>
      <w:r w:rsidR="008E2455">
        <w:t xml:space="preserve"> is </w:t>
      </w:r>
      <w:r w:rsidR="006D1E36">
        <w:t>a</w:t>
      </w:r>
      <w:r w:rsidR="000C37E9">
        <w:t xml:space="preserve"> </w:t>
      </w:r>
      <w:r w:rsidR="006D1E36">
        <w:t>book written by Philip J. Pratt</w:t>
      </w:r>
      <w:r w:rsidR="00CC1794">
        <w:t xml:space="preserve"> and published in 1991</w:t>
      </w:r>
      <w:r w:rsidR="00A27419">
        <w:t xml:space="preserve">. </w:t>
      </w:r>
      <w:r w:rsidR="003C608A">
        <w:t xml:space="preserve">The author is a </w:t>
      </w:r>
      <w:r w:rsidR="002F370F">
        <w:t xml:space="preserve">computer science </w:t>
      </w:r>
      <w:r w:rsidR="003C608A">
        <w:t xml:space="preserve">professor at </w:t>
      </w:r>
      <w:r w:rsidR="00CC1794">
        <w:t xml:space="preserve">Grand Valley State University. </w:t>
      </w:r>
      <w:r w:rsidR="002F370F">
        <w:t xml:space="preserve">This is the second edition </w:t>
      </w:r>
      <w:r w:rsidR="00715700">
        <w:t>of this book, which</w:t>
      </w:r>
      <w:r w:rsidR="000C37E9">
        <w:t xml:space="preserve"> is a textbook aimed at helping students learn </w:t>
      </w:r>
      <w:r w:rsidR="00157E17">
        <w:t xml:space="preserve">how to use </w:t>
      </w:r>
      <w:r w:rsidR="000C37E9">
        <w:t>SQL</w:t>
      </w:r>
      <w:r w:rsidR="00426A3E">
        <w:t xml:space="preserve">. </w:t>
      </w:r>
      <w:r w:rsidR="00C857A0">
        <w:t>This textbook</w:t>
      </w:r>
      <w:r w:rsidR="00A336BE">
        <w:t xml:space="preserve"> </w:t>
      </w:r>
      <w:r w:rsidR="00F926C9">
        <w:t xml:space="preserve">gives </w:t>
      </w:r>
      <w:r w:rsidR="00E3334F">
        <w:t>the reader</w:t>
      </w:r>
      <w:r w:rsidR="00F926C9">
        <w:t xml:space="preserve"> great examples of </w:t>
      </w:r>
      <w:r w:rsidR="002D09A3">
        <w:t xml:space="preserve">code and thoroughly explains what it does. </w:t>
      </w:r>
      <w:r w:rsidR="00426A3E">
        <w:t xml:space="preserve">It does an outstanding job of explaining the language in simple terms. </w:t>
      </w:r>
      <w:r w:rsidR="0003621E">
        <w:t>Th</w:t>
      </w:r>
      <w:r w:rsidR="0082100E">
        <w:t>e text</w:t>
      </w:r>
      <w:r w:rsidR="0003621E">
        <w:t xml:space="preserve">book could teach the most </w:t>
      </w:r>
      <w:r w:rsidR="00865916">
        <w:t xml:space="preserve">novice-level programmer how to </w:t>
      </w:r>
      <w:r w:rsidR="008A0D21">
        <w:t>program in SQL.</w:t>
      </w:r>
      <w:r w:rsidR="00E3334F">
        <w:t xml:space="preserve"> </w:t>
      </w:r>
      <w:r w:rsidR="00127C89">
        <w:t>It</w:t>
      </w:r>
      <w:r w:rsidR="00A1373D">
        <w:t xml:space="preserve"> </w:t>
      </w:r>
      <w:r w:rsidR="00127C89">
        <w:t>lives up to the title of the book</w:t>
      </w:r>
      <w:r w:rsidR="00DB5C95">
        <w:t>,</w:t>
      </w:r>
      <w:r w:rsidR="00127C89">
        <w:t xml:space="preserve"> which is “A Guide to SQL</w:t>
      </w:r>
      <w:r w:rsidR="00617497">
        <w:t>,</w:t>
      </w:r>
      <w:r w:rsidR="00127C89">
        <w:t>” as it</w:t>
      </w:r>
      <w:r w:rsidR="00C176D3">
        <w:t xml:space="preserve"> guided </w:t>
      </w:r>
      <w:r w:rsidR="00DB5C95">
        <w:t>in writing the</w:t>
      </w:r>
      <w:r w:rsidR="00C176D3">
        <w:t xml:space="preserve"> bulk</w:t>
      </w:r>
      <w:r w:rsidR="0082100E">
        <w:t xml:space="preserve"> </w:t>
      </w:r>
      <w:r w:rsidR="00DB5C95">
        <w:t xml:space="preserve">of </w:t>
      </w:r>
      <w:r w:rsidR="0082100E">
        <w:t xml:space="preserve">the language overview section </w:t>
      </w:r>
      <w:r w:rsidR="00C176D3">
        <w:t>of this paper</w:t>
      </w:r>
      <w:r w:rsidR="00426A3E">
        <w:t xml:space="preserve"> </w:t>
      </w:r>
      <w:sdt>
        <w:sdtPr>
          <w:rPr>
            <w:b/>
          </w:rPr>
          <w:id w:val="720254044"/>
          <w:citation/>
        </w:sdtPr>
        <w:sdtContent>
          <w:r w:rsidR="00426A3E">
            <w:rPr>
              <w:b/>
            </w:rPr>
            <w:fldChar w:fldCharType="begin"/>
          </w:r>
          <w:r w:rsidR="00426A3E">
            <w:instrText xml:space="preserve"> CITATION Pra91 \l 1033 </w:instrText>
          </w:r>
          <w:r w:rsidR="00426A3E">
            <w:rPr>
              <w:b/>
            </w:rPr>
            <w:fldChar w:fldCharType="separate"/>
          </w:r>
          <w:r w:rsidR="00426A3E" w:rsidRPr="00426A3E">
            <w:rPr>
              <w:noProof/>
            </w:rPr>
            <w:t>[4]</w:t>
          </w:r>
          <w:r w:rsidR="00426A3E">
            <w:rPr>
              <w:b/>
            </w:rPr>
            <w:fldChar w:fldCharType="end"/>
          </w:r>
        </w:sdtContent>
      </w:sdt>
      <w:r w:rsidR="00C176D3">
        <w:t>.</w:t>
      </w:r>
      <w:r w:rsidR="00DB5C95">
        <w:t xml:space="preserve"> </w:t>
      </w:r>
      <w:r w:rsidR="00F0069B">
        <w:t xml:space="preserve">Another book called </w:t>
      </w:r>
      <w:r>
        <w:t>“</w:t>
      </w:r>
      <w:r w:rsidR="00F0069B" w:rsidRPr="00626F27">
        <w:t>A Guide to The SQL Standard</w:t>
      </w:r>
      <w:r>
        <w:t>” was</w:t>
      </w:r>
      <w:r w:rsidR="00F0069B">
        <w:t xml:space="preserve"> written by C.J. </w:t>
      </w:r>
      <w:r w:rsidR="008017CD">
        <w:t>Date</w:t>
      </w:r>
      <w:r>
        <w:t xml:space="preserve"> and </w:t>
      </w:r>
      <w:r w:rsidR="00F0069B">
        <w:t xml:space="preserve">aided in backing up </w:t>
      </w:r>
      <w:r w:rsidR="008017CD">
        <w:t xml:space="preserve">the information provided </w:t>
      </w:r>
      <w:r w:rsidR="00617497">
        <w:t>by</w:t>
      </w:r>
      <w:r w:rsidR="008017CD">
        <w:t xml:space="preserve"> the </w:t>
      </w:r>
      <w:r w:rsidR="00D9624E">
        <w:t>text</w:t>
      </w:r>
      <w:r w:rsidR="008017CD">
        <w:t>book written by Pratt</w:t>
      </w:r>
      <w:r w:rsidR="00D9624E">
        <w:t xml:space="preserve"> </w:t>
      </w:r>
      <w:sdt>
        <w:sdtPr>
          <w:rPr>
            <w:b/>
          </w:rPr>
          <w:id w:val="-100341187"/>
          <w:citation/>
        </w:sdtPr>
        <w:sdtContent>
          <w:r w:rsidR="00F45904">
            <w:rPr>
              <w:b/>
            </w:rPr>
            <w:fldChar w:fldCharType="begin"/>
          </w:r>
          <w:r w:rsidR="00F45904">
            <w:instrText xml:space="preserve"> CITATION Dat87 \l 1033 </w:instrText>
          </w:r>
          <w:r w:rsidR="00F45904">
            <w:rPr>
              <w:b/>
            </w:rPr>
            <w:fldChar w:fldCharType="separate"/>
          </w:r>
          <w:r w:rsidR="00F45904" w:rsidRPr="00F45904">
            <w:rPr>
              <w:noProof/>
            </w:rPr>
            <w:t>[5]</w:t>
          </w:r>
          <w:r w:rsidR="00F45904">
            <w:rPr>
              <w:b/>
            </w:rPr>
            <w:fldChar w:fldCharType="end"/>
          </w:r>
        </w:sdtContent>
      </w:sdt>
      <w:r w:rsidR="00F45904">
        <w:t>.</w:t>
      </w:r>
    </w:p>
    <w:p w14:paraId="239558A1" w14:textId="6B260F4E" w:rsidR="007A3874" w:rsidRPr="00671E64" w:rsidRDefault="007A3874" w:rsidP="00F2073B">
      <w:pPr>
        <w:pStyle w:val="AckHead"/>
        <w:rPr>
          <w:b/>
        </w:rPr>
      </w:pPr>
      <w:r>
        <w:t xml:space="preserve">Mark Terwilliger is a professor at the University of North Alabama. </w:t>
      </w:r>
      <w:r w:rsidR="008A1B6E">
        <w:t xml:space="preserve">He has taught many students in </w:t>
      </w:r>
      <w:r w:rsidR="001C7873">
        <w:t>various</w:t>
      </w:r>
      <w:r w:rsidR="008A1B6E">
        <w:t xml:space="preserve"> c</w:t>
      </w:r>
      <w:r w:rsidR="001C7873">
        <w:t>lasses. One course specifically is CS470</w:t>
      </w:r>
      <w:r w:rsidR="00D239DF">
        <w:t>, which is about Artificial Intelligence. Many notes from his lectures have been used throughout th</w:t>
      </w:r>
      <w:r w:rsidR="00C05837">
        <w:t>e methodology section of this</w:t>
      </w:r>
      <w:r w:rsidR="00D239DF">
        <w:t xml:space="preserve"> paper</w:t>
      </w:r>
      <w:r w:rsidR="00C05837">
        <w:t>.</w:t>
      </w:r>
      <w:r w:rsidR="00901F75">
        <w:t xml:space="preserve"> These topics </w:t>
      </w:r>
      <w:r w:rsidR="00C17221">
        <w:t xml:space="preserve">include </w:t>
      </w:r>
      <w:r w:rsidR="00B51A8A">
        <w:t>machine learning</w:t>
      </w:r>
      <w:r w:rsidR="00C17221">
        <w:t>,</w:t>
      </w:r>
      <w:r w:rsidR="009A422B">
        <w:t xml:space="preserve"> supervised learning, </w:t>
      </w:r>
      <w:r w:rsidR="00671E64">
        <w:t xml:space="preserve">Python modules </w:t>
      </w:r>
      <w:r w:rsidR="00671E64" w:rsidRPr="00671E64">
        <w:t>[6]</w:t>
      </w:r>
      <w:r w:rsidR="00671E64">
        <w:t xml:space="preserve">, and </w:t>
      </w:r>
      <w:r w:rsidR="00B51A8A">
        <w:t>logistic regression</w:t>
      </w:r>
      <w:r w:rsidR="00700C45">
        <w:t xml:space="preserve"> </w:t>
      </w:r>
      <w:r w:rsidR="00700C45" w:rsidRPr="00671E64">
        <w:t>[7]</w:t>
      </w:r>
      <w:r w:rsidR="00671E64">
        <w:t>.</w:t>
      </w:r>
    </w:p>
    <w:p w14:paraId="28DEE3EC" w14:textId="0A394AC1" w:rsidR="00B52487" w:rsidRPr="00B52487" w:rsidRDefault="00626F27" w:rsidP="00F2073B">
      <w:pPr>
        <w:pStyle w:val="AckHead"/>
        <w:rPr>
          <w:b/>
        </w:rPr>
      </w:pPr>
      <w:r>
        <w:t>“</w:t>
      </w:r>
      <w:r w:rsidR="003677F3" w:rsidRPr="00626F27">
        <w:t>Harnessing the Power of SQL and AI for Predictive Analytics and Forecasting with Python</w:t>
      </w:r>
      <w:r>
        <w:t>”</w:t>
      </w:r>
      <w:r w:rsidR="00D3056B">
        <w:t xml:space="preserve"> is an</w:t>
      </w:r>
      <w:r w:rsidR="009B6AE9">
        <w:t xml:space="preserve"> </w:t>
      </w:r>
      <w:r w:rsidR="00D3056B">
        <w:t>article</w:t>
      </w:r>
      <w:r w:rsidR="009B6AE9">
        <w:t xml:space="preserve"> written by Victor Magallanes from IT Solutions Network</w:t>
      </w:r>
      <w:r w:rsidR="00260980">
        <w:t xml:space="preserve"> and published on </w:t>
      </w:r>
      <w:r w:rsidR="00260980">
        <w:lastRenderedPageBreak/>
        <w:t>medium.com</w:t>
      </w:r>
      <w:r w:rsidR="009B6AE9">
        <w:t>.</w:t>
      </w:r>
      <w:r w:rsidR="00BE6DAD">
        <w:t xml:space="preserve"> </w:t>
      </w:r>
      <w:r w:rsidR="00260980">
        <w:t>The company he works at is a</w:t>
      </w:r>
      <w:r w:rsidR="00BE6DAD">
        <w:t xml:space="preserve"> local company </w:t>
      </w:r>
      <w:r w:rsidR="00F74F8D">
        <w:t>from</w:t>
      </w:r>
      <w:r w:rsidR="00BE6DAD">
        <w:t xml:space="preserve"> Texas that </w:t>
      </w:r>
      <w:r w:rsidR="00F74F8D">
        <w:t xml:space="preserve">provides technical support to individuals and other small businesses. </w:t>
      </w:r>
      <w:r w:rsidR="00B55BBC">
        <w:t>While Magallanes is not very well-known</w:t>
      </w:r>
      <w:r w:rsidR="000A1FA5">
        <w:t xml:space="preserve"> in the tech world</w:t>
      </w:r>
      <w:r w:rsidR="00B55BBC">
        <w:t xml:space="preserve">, his ideas about </w:t>
      </w:r>
      <w:r w:rsidR="007334D9">
        <w:t xml:space="preserve">combining SQL and AI in Python </w:t>
      </w:r>
      <w:r w:rsidR="000A1FA5">
        <w:t>play a</w:t>
      </w:r>
      <w:r w:rsidR="007334D9">
        <w:t xml:space="preserve"> huge</w:t>
      </w:r>
      <w:r w:rsidR="000A1FA5">
        <w:t xml:space="preserve"> part in this research paper</w:t>
      </w:r>
      <w:r w:rsidR="00BC247D">
        <w:t>. T</w:t>
      </w:r>
      <w:r w:rsidR="00301459">
        <w:t xml:space="preserve">his source </w:t>
      </w:r>
      <w:r w:rsidR="00BC247D">
        <w:t>may not be the most</w:t>
      </w:r>
      <w:r w:rsidR="008F06AB">
        <w:t xml:space="preserve"> </w:t>
      </w:r>
      <w:r w:rsidR="00AD7B01">
        <w:t>reputab</w:t>
      </w:r>
      <w:r w:rsidR="00301459">
        <w:t>le,</w:t>
      </w:r>
      <w:r w:rsidR="00BC247D">
        <w:t xml:space="preserve"> however,</w:t>
      </w:r>
      <w:r w:rsidR="005F7B98">
        <w:t xml:space="preserve"> it </w:t>
      </w:r>
      <w:r w:rsidR="0003238D">
        <w:t>was written in February of this year, which shows that SQL could have a</w:t>
      </w:r>
      <w:r w:rsidR="000560AA">
        <w:t xml:space="preserve"> bright and </w:t>
      </w:r>
      <w:r w:rsidR="008524A5">
        <w:t xml:space="preserve">upcoming </w:t>
      </w:r>
      <w:r w:rsidR="0003238D">
        <w:t>future in machine learning and AI</w:t>
      </w:r>
      <w:r w:rsidR="00671E64">
        <w:t xml:space="preserve"> </w:t>
      </w:r>
      <w:r w:rsidR="008472F2">
        <w:t>[8]</w:t>
      </w:r>
      <w:r w:rsidR="0003238D">
        <w:t>.</w:t>
      </w:r>
      <w:r w:rsidR="00945208">
        <w:t xml:space="preserve"> </w:t>
      </w:r>
    </w:p>
    <w:p w14:paraId="0E39DBD5" w14:textId="798AC6A3" w:rsidR="005050E3" w:rsidRDefault="00626F27" w:rsidP="00F2073B">
      <w:pPr>
        <w:pStyle w:val="AckHead"/>
        <w:rPr>
          <w:b/>
        </w:rPr>
      </w:pPr>
      <w:r>
        <w:t>“</w:t>
      </w:r>
      <w:r w:rsidR="00B52487" w:rsidRPr="00626F27">
        <w:t>How to Perform Machine Learning Tasks with Python and SQL</w:t>
      </w:r>
      <w:r>
        <w:t>”</w:t>
      </w:r>
      <w:r w:rsidR="002517CC">
        <w:t xml:space="preserve"> is a source that </w:t>
      </w:r>
      <w:r w:rsidR="00427EB6">
        <w:t>came from a website called freecodecamp.org</w:t>
      </w:r>
      <w:r w:rsidR="00E22A95">
        <w:t xml:space="preserve"> and was written</w:t>
      </w:r>
      <w:r w:rsidR="00952055">
        <w:t xml:space="preserve"> by </w:t>
      </w:r>
      <w:proofErr w:type="spellStart"/>
      <w:r w:rsidR="0036429F">
        <w:t>Oluseye</w:t>
      </w:r>
      <w:proofErr w:type="spellEnd"/>
      <w:r w:rsidR="0036429F">
        <w:t xml:space="preserve"> Jeremiah</w:t>
      </w:r>
      <w:r w:rsidR="00427EB6">
        <w:t>.</w:t>
      </w:r>
      <w:r w:rsidR="00D82580">
        <w:t xml:space="preserve"> </w:t>
      </w:r>
      <w:proofErr w:type="spellStart"/>
      <w:r w:rsidR="00D82580">
        <w:t>FreeCodeCamp</w:t>
      </w:r>
      <w:proofErr w:type="spellEnd"/>
      <w:r w:rsidR="00D82580">
        <w:t xml:space="preserve"> is </w:t>
      </w:r>
      <w:r w:rsidR="0069798D">
        <w:t xml:space="preserve">a website used by people </w:t>
      </w:r>
      <w:r w:rsidR="00662A8D">
        <w:t xml:space="preserve">all over the world </w:t>
      </w:r>
      <w:r w:rsidR="00102250">
        <w:t xml:space="preserve">for educational content </w:t>
      </w:r>
      <w:r w:rsidR="00691C55">
        <w:t>in the realm of coding</w:t>
      </w:r>
      <w:r w:rsidR="004A1BC3">
        <w:t xml:space="preserve"> and computer science</w:t>
      </w:r>
      <w:r w:rsidR="0069798D">
        <w:t xml:space="preserve">. As </w:t>
      </w:r>
      <w:r w:rsidR="00EA2DD5">
        <w:t>many do</w:t>
      </w:r>
      <w:r w:rsidR="0069798D">
        <w:t xml:space="preserve"> not know how to incorporate </w:t>
      </w:r>
      <w:r w:rsidR="00EA2DD5">
        <w:t xml:space="preserve">a </w:t>
      </w:r>
      <w:r w:rsidR="00894749">
        <w:t>My</w:t>
      </w:r>
      <w:r w:rsidR="0069798D">
        <w:t>SQ</w:t>
      </w:r>
      <w:r w:rsidR="00EA2DD5">
        <w:t>L database</w:t>
      </w:r>
      <w:r w:rsidR="0069798D">
        <w:t xml:space="preserve"> into </w:t>
      </w:r>
      <w:r w:rsidR="00EA2DD5">
        <w:t xml:space="preserve">Python code, </w:t>
      </w:r>
      <w:r w:rsidR="00952055">
        <w:t xml:space="preserve">this was a valuable source </w:t>
      </w:r>
      <w:r w:rsidR="004C5BD0">
        <w:t>for</w:t>
      </w:r>
      <w:r w:rsidR="00691C55">
        <w:t xml:space="preserve"> this paper </w:t>
      </w:r>
      <w:r w:rsidR="00952055">
        <w:t>as it teaches one to do so.</w:t>
      </w:r>
      <w:r w:rsidR="009A4088">
        <w:t xml:space="preserve"> T</w:t>
      </w:r>
      <w:r w:rsidR="00725BA5">
        <w:t xml:space="preserve">o be able to prove </w:t>
      </w:r>
      <w:r w:rsidR="000F0BC8">
        <w:t>the</w:t>
      </w:r>
      <w:r w:rsidR="00725BA5">
        <w:t xml:space="preserve"> hypothesis that SQL could be </w:t>
      </w:r>
      <w:r w:rsidR="004002AE">
        <w:t>further</w:t>
      </w:r>
      <w:r w:rsidR="00725BA5">
        <w:t xml:space="preserve"> updated to </w:t>
      </w:r>
      <w:r w:rsidR="000F0BC8">
        <w:t xml:space="preserve">incorporate machine learning predictive analytics, </w:t>
      </w:r>
      <w:r w:rsidR="004A1BC3">
        <w:t xml:space="preserve">it needed to be shown that </w:t>
      </w:r>
      <w:r w:rsidR="004002AE">
        <w:t xml:space="preserve">it is possible to import </w:t>
      </w:r>
      <w:r w:rsidR="004A1BC3">
        <w:t>SQL</w:t>
      </w:r>
      <w:r w:rsidR="000E5832">
        <w:t xml:space="preserve"> to Python to create</w:t>
      </w:r>
      <w:r w:rsidR="00BD42B2">
        <w:t xml:space="preserve"> AI</w:t>
      </w:r>
      <w:r w:rsidR="000E5832">
        <w:t xml:space="preserve"> code</w:t>
      </w:r>
      <w:r w:rsidR="003613A3">
        <w:t>, specifically logistic regression</w:t>
      </w:r>
      <w:r w:rsidR="00FD6465">
        <w:t>.</w:t>
      </w:r>
      <w:r w:rsidR="004002AE">
        <w:t xml:space="preserve"> </w:t>
      </w:r>
      <w:r w:rsidR="00E47EF0">
        <w:t>It</w:t>
      </w:r>
      <w:r w:rsidR="003613A3">
        <w:t xml:space="preserve"> may not</w:t>
      </w:r>
      <w:r w:rsidR="00E47EF0">
        <w:t xml:space="preserve"> have</w:t>
      </w:r>
      <w:r w:rsidR="003613A3">
        <w:t xml:space="preserve"> </w:t>
      </w:r>
      <w:r w:rsidR="00E47EF0">
        <w:t>come</w:t>
      </w:r>
      <w:r w:rsidR="003613A3">
        <w:t xml:space="preserve"> from the most credible source, but it was a helpful aid in understanding how to </w:t>
      </w:r>
      <w:r w:rsidR="00E47EF0">
        <w:t>incorporate SQL in Python</w:t>
      </w:r>
      <w:r w:rsidR="008472F2">
        <w:t xml:space="preserve"> [9]</w:t>
      </w:r>
      <w:r w:rsidR="00E47EF0">
        <w:t>.</w:t>
      </w:r>
    </w:p>
    <w:p w14:paraId="13F1A473" w14:textId="65ED9D15" w:rsidR="00770482" w:rsidRPr="00AD7B01" w:rsidRDefault="008436EB" w:rsidP="00F2073B">
      <w:pPr>
        <w:pStyle w:val="AckHead"/>
        <w:rPr>
          <w:b/>
          <w:bCs w:val="0"/>
          <w:sz w:val="22"/>
          <w:szCs w:val="22"/>
        </w:rPr>
      </w:pPr>
      <w:r w:rsidRPr="00AD7B01">
        <w:rPr>
          <w:b/>
          <w:bCs w:val="0"/>
          <w:sz w:val="22"/>
          <w:szCs w:val="22"/>
        </w:rPr>
        <w:t>3 Methodology</w:t>
      </w:r>
    </w:p>
    <w:p w14:paraId="4AB0C18E" w14:textId="4AC85A61" w:rsidR="00677335" w:rsidRDefault="006A1447" w:rsidP="00F2073B">
      <w:pPr>
        <w:pStyle w:val="AckHead"/>
        <w:rPr>
          <w:b/>
        </w:rPr>
      </w:pPr>
      <w:r>
        <w:t xml:space="preserve">Python is a </w:t>
      </w:r>
      <w:r w:rsidR="00A1373D">
        <w:t xml:space="preserve">prevalent </w:t>
      </w:r>
      <w:r>
        <w:t>programming language</w:t>
      </w:r>
      <w:r w:rsidR="005C65FD">
        <w:t xml:space="preserve"> used for various tasks</w:t>
      </w:r>
      <w:r w:rsidR="001A2F1B">
        <w:t>. Th</w:t>
      </w:r>
      <w:r w:rsidR="007E587C">
        <w:t>ese tasks can</w:t>
      </w:r>
      <w:r w:rsidR="005C65FD">
        <w:t xml:space="preserve"> includ</w:t>
      </w:r>
      <w:r w:rsidR="001A2F1B">
        <w:t>e being able to create</w:t>
      </w:r>
      <w:r w:rsidR="005C65FD">
        <w:t xml:space="preserve"> artificial intelligence</w:t>
      </w:r>
      <w:r w:rsidR="001A2F1B">
        <w:t xml:space="preserve"> models</w:t>
      </w:r>
      <w:r w:rsidR="005C65FD">
        <w:t xml:space="preserve">. </w:t>
      </w:r>
      <w:r w:rsidR="006E45CA">
        <w:t xml:space="preserve">This is because there are several different modules </w:t>
      </w:r>
      <w:r w:rsidR="009E054A">
        <w:t xml:space="preserve">and libraries </w:t>
      </w:r>
      <w:r w:rsidR="006E45CA">
        <w:t>t</w:t>
      </w:r>
      <w:r w:rsidR="00D9233A">
        <w:t>hat one can</w:t>
      </w:r>
      <w:r w:rsidR="006E45CA">
        <w:t xml:space="preserve"> import </w:t>
      </w:r>
      <w:r w:rsidR="00BC20D2">
        <w:t>in</w:t>
      </w:r>
      <w:r w:rsidR="006E45CA">
        <w:t xml:space="preserve">to </w:t>
      </w:r>
      <w:r w:rsidR="00451721">
        <w:t>Python</w:t>
      </w:r>
      <w:r w:rsidR="006E45CA">
        <w:t>.</w:t>
      </w:r>
      <w:r w:rsidR="009E054A">
        <w:t xml:space="preserve"> These </w:t>
      </w:r>
      <w:r w:rsidR="008901DE">
        <w:t xml:space="preserve">modules and libraries contain </w:t>
      </w:r>
      <w:r w:rsidR="00486911">
        <w:t xml:space="preserve">prebuilt code that </w:t>
      </w:r>
      <w:r w:rsidR="00F4078A">
        <w:t>provide</w:t>
      </w:r>
      <w:r w:rsidR="00B65035">
        <w:t>s</w:t>
      </w:r>
      <w:r w:rsidR="00F4078A">
        <w:t xml:space="preserve"> </w:t>
      </w:r>
      <w:r w:rsidR="00486911">
        <w:t>frameworks</w:t>
      </w:r>
      <w:r w:rsidR="008901DE">
        <w:t xml:space="preserve"> and </w:t>
      </w:r>
      <w:r w:rsidR="00486911">
        <w:t>tools</w:t>
      </w:r>
      <w:r w:rsidR="008901DE">
        <w:t xml:space="preserve"> that can assist a </w:t>
      </w:r>
      <w:r w:rsidR="00CA66C8">
        <w:t>computer programmer in creating artificial intelligence models.</w:t>
      </w:r>
      <w:r w:rsidR="00486911">
        <w:t xml:space="preserve"> </w:t>
      </w:r>
      <w:r w:rsidR="00EF06D2">
        <w:t xml:space="preserve">Without these modules, a programmer would have to </w:t>
      </w:r>
      <w:r w:rsidR="005C6F04">
        <w:t xml:space="preserve">write </w:t>
      </w:r>
      <w:r w:rsidR="00B56DC2">
        <w:t>code from scratch</w:t>
      </w:r>
      <w:r w:rsidR="00DB3FA8">
        <w:t xml:space="preserve"> </w:t>
      </w:r>
      <w:r w:rsidR="008472F2">
        <w:t>[6]</w:t>
      </w:r>
      <w:r w:rsidR="000525AD">
        <w:t xml:space="preserve">. </w:t>
      </w:r>
    </w:p>
    <w:p w14:paraId="379AE786" w14:textId="3B4090B1" w:rsidR="00D771FC" w:rsidRDefault="00892C7F" w:rsidP="00F2073B">
      <w:pPr>
        <w:pStyle w:val="AckHead"/>
        <w:rPr>
          <w:b/>
        </w:rPr>
      </w:pPr>
      <w:r>
        <w:t xml:space="preserve">A popular </w:t>
      </w:r>
      <w:r w:rsidR="00260D9C">
        <w:t>sub-</w:t>
      </w:r>
      <w:r>
        <w:t xml:space="preserve">discipline of artificial intelligence is called machine learning. </w:t>
      </w:r>
      <w:r w:rsidR="006A4F64">
        <w:t>Machine learning i</w:t>
      </w:r>
      <w:r w:rsidR="004521F8">
        <w:t xml:space="preserve">nvolves </w:t>
      </w:r>
      <w:r w:rsidR="00B2006B">
        <w:t xml:space="preserve">training computers to perform tasks without being explicitly programmed to do so. </w:t>
      </w:r>
      <w:r w:rsidR="0066239A">
        <w:t xml:space="preserve">To do this, the computer learns from labeled training data to </w:t>
      </w:r>
      <w:r w:rsidR="00955039">
        <w:t xml:space="preserve">eventually </w:t>
      </w:r>
      <w:r w:rsidR="0066239A">
        <w:t xml:space="preserve">make decisions or predictions </w:t>
      </w:r>
      <w:r w:rsidR="00955039">
        <w:t xml:space="preserve">that are not based on </w:t>
      </w:r>
      <w:r w:rsidR="00F31761">
        <w:t xml:space="preserve">the </w:t>
      </w:r>
      <w:r w:rsidR="00955039">
        <w:t>labeled training data.</w:t>
      </w:r>
      <w:r w:rsidR="00F31761">
        <w:t xml:space="preserve"> The two different kinds of machine learning are unsupervised learning and supervised learning</w:t>
      </w:r>
      <w:r w:rsidR="00D42D76">
        <w:t>. Unsupervised learning is whe</w:t>
      </w:r>
      <w:r w:rsidR="00FE3211">
        <w:t>n the user</w:t>
      </w:r>
      <w:r w:rsidR="00D42D76">
        <w:t xml:space="preserve"> train</w:t>
      </w:r>
      <w:r w:rsidR="00FE3211">
        <w:t>s</w:t>
      </w:r>
      <w:r w:rsidR="00D42D76">
        <w:t xml:space="preserve"> the model</w:t>
      </w:r>
      <w:r w:rsidR="00D25C99">
        <w:t xml:space="preserve"> based on labeled training data. Supervised learning is when the model </w:t>
      </w:r>
      <w:r w:rsidR="00FC0A8E">
        <w:t xml:space="preserve">learns but </w:t>
      </w:r>
      <w:r w:rsidR="00D25C99">
        <w:t>does not have to rely on the labeled training data</w:t>
      </w:r>
      <w:r w:rsidR="00AE201B">
        <w:t xml:space="preserve"> [6]</w:t>
      </w:r>
      <w:r w:rsidR="00D25C99">
        <w:t>.</w:t>
      </w:r>
      <w:r w:rsidR="0068636F">
        <w:t xml:space="preserve"> </w:t>
      </w:r>
      <w:r w:rsidR="00E33EB0">
        <w:t xml:space="preserve">Figure </w:t>
      </w:r>
      <w:r w:rsidR="00B21988">
        <w:t>6</w:t>
      </w:r>
      <w:r w:rsidR="00E33EB0">
        <w:t xml:space="preserve"> shows </w:t>
      </w:r>
      <w:r w:rsidR="008138BB">
        <w:t>an illustration of the machine learning pipeline.</w:t>
      </w:r>
    </w:p>
    <w:p w14:paraId="08BA3FEB" w14:textId="1751AF2F" w:rsidR="00EE50BE" w:rsidRDefault="00094ED6" w:rsidP="00F2073B">
      <w:pPr>
        <w:pStyle w:val="AckHead"/>
        <w:rPr>
          <w:b/>
        </w:rPr>
      </w:pPr>
      <w:r>
        <w:rPr>
          <w:noProof/>
        </w:rPr>
        <w:drawing>
          <wp:inline distT="0" distB="0" distL="0" distR="0" wp14:anchorId="48CB668E" wp14:editId="5F8FEAC9">
            <wp:extent cx="3048000" cy="981075"/>
            <wp:effectExtent l="0" t="0" r="0" b="9525"/>
            <wp:docPr id="428057688" name="Picture 1" descr="An overview of Machine Learning pipeline and its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Machine Learning pipeline and its importa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981075"/>
                    </a:xfrm>
                    <a:prstGeom prst="rect">
                      <a:avLst/>
                    </a:prstGeom>
                    <a:noFill/>
                    <a:ln>
                      <a:noFill/>
                    </a:ln>
                  </pic:spPr>
                </pic:pic>
              </a:graphicData>
            </a:graphic>
          </wp:inline>
        </w:drawing>
      </w:r>
      <w:r w:rsidR="00EE5D92">
        <w:t xml:space="preserve"> </w:t>
      </w:r>
    </w:p>
    <w:p w14:paraId="1EF3776A" w14:textId="47C11012" w:rsidR="000A041D" w:rsidRPr="005E03ED" w:rsidRDefault="00DB5DDA" w:rsidP="005E03ED">
      <w:pPr>
        <w:pStyle w:val="FigureCaption"/>
        <w:jc w:val="both"/>
        <w:rPr>
          <w:b w:val="0"/>
          <w:lang w:eastAsia="ja-JP"/>
          <w14:ligatures w14:val="standard"/>
        </w:rPr>
      </w:pPr>
      <w:r w:rsidRPr="00C14A4F">
        <w:rPr>
          <w:rStyle w:val="Label"/>
          <w14:ligatures w14:val="standard"/>
        </w:rPr>
        <w:t xml:space="preserve">Figure </w:t>
      </w:r>
      <w:r w:rsidR="00B21988">
        <w:rPr>
          <w:rStyle w:val="Label"/>
          <w14:ligatures w14:val="standard"/>
        </w:rPr>
        <w:t>6</w:t>
      </w:r>
      <w:r w:rsidRPr="00C14A4F">
        <w:rPr>
          <w:rStyle w:val="Label"/>
          <w14:ligatures w14:val="standard"/>
        </w:rPr>
        <w:t>:</w:t>
      </w:r>
      <w:r w:rsidRPr="00C14A4F">
        <w:rPr>
          <w:lang w:eastAsia="ja-JP"/>
          <w14:ligatures w14:val="standard"/>
        </w:rPr>
        <w:t xml:space="preserve"> </w:t>
      </w:r>
      <w:r>
        <w:rPr>
          <w:lang w:eastAsia="ja-JP"/>
          <w14:ligatures w14:val="standard"/>
        </w:rPr>
        <w:t xml:space="preserve">The steps </w:t>
      </w:r>
      <w:r w:rsidR="00E400CA">
        <w:rPr>
          <w:lang w:eastAsia="ja-JP"/>
          <w14:ligatures w14:val="standard"/>
        </w:rPr>
        <w:t>of</w:t>
      </w:r>
      <w:r>
        <w:rPr>
          <w:lang w:eastAsia="ja-JP"/>
          <w14:ligatures w14:val="standard"/>
        </w:rPr>
        <w:t xml:space="preserve"> the machine learning pipeline.</w:t>
      </w:r>
    </w:p>
    <w:p w14:paraId="1BE59849" w14:textId="4786F8C8" w:rsidR="00D1594A" w:rsidRDefault="000115A8" w:rsidP="00F2073B">
      <w:pPr>
        <w:pStyle w:val="AckHead"/>
        <w:rPr>
          <w:b/>
        </w:rPr>
      </w:pPr>
      <w:r>
        <w:t xml:space="preserve">As shown in Figure </w:t>
      </w:r>
      <w:r w:rsidR="00F727CF">
        <w:t>6</w:t>
      </w:r>
      <w:r>
        <w:t xml:space="preserve">, </w:t>
      </w:r>
      <w:r w:rsidR="0040691A">
        <w:t>t</w:t>
      </w:r>
      <w:r w:rsidR="005B4FC9">
        <w:t xml:space="preserve">he first step is data input. </w:t>
      </w:r>
      <w:r w:rsidR="00623378">
        <w:t>SQL is known for its abilit</w:t>
      </w:r>
      <w:r w:rsidR="00E03C1E">
        <w:t>y</w:t>
      </w:r>
      <w:r w:rsidR="00623378">
        <w:t xml:space="preserve"> to extract data from </w:t>
      </w:r>
      <w:r w:rsidR="007C43F3">
        <w:t xml:space="preserve">databases. This makes it a </w:t>
      </w:r>
      <w:r w:rsidR="007C43F3">
        <w:t xml:space="preserve">perfect environment for finding the input data. The second step is data cleaning. </w:t>
      </w:r>
      <w:r w:rsidR="00326084">
        <w:t xml:space="preserve">SQL </w:t>
      </w:r>
      <w:r w:rsidR="00C02A78">
        <w:t>can</w:t>
      </w:r>
      <w:r w:rsidR="00326084">
        <w:t xml:space="preserve"> </w:t>
      </w:r>
      <w:r w:rsidR="00175E5C">
        <w:t>clean</w:t>
      </w:r>
      <w:r w:rsidR="00326084">
        <w:t xml:space="preserve"> data by </w:t>
      </w:r>
      <w:r w:rsidR="00465977">
        <w:t>eliminating</w:t>
      </w:r>
      <w:r w:rsidR="00326084">
        <w:t xml:space="preserve"> </w:t>
      </w:r>
      <w:r w:rsidR="00DD252B">
        <w:t xml:space="preserve">duplicates, </w:t>
      </w:r>
      <w:r w:rsidR="00465977">
        <w:t xml:space="preserve">managing missing values, and converting the data into </w:t>
      </w:r>
      <w:r w:rsidR="0098757A">
        <w:t xml:space="preserve">a format that can be used </w:t>
      </w:r>
      <w:r w:rsidR="00C02A78">
        <w:t>for</w:t>
      </w:r>
      <w:r w:rsidR="0098757A">
        <w:t xml:space="preserve"> analysis.</w:t>
      </w:r>
      <w:r w:rsidR="00EF5C96">
        <w:t xml:space="preserve"> Python </w:t>
      </w:r>
      <w:r w:rsidR="006021D2">
        <w:t>a</w:t>
      </w:r>
      <w:r w:rsidR="00EF5C96">
        <w:t xml:space="preserve">lso </w:t>
      </w:r>
      <w:r w:rsidR="006021D2">
        <w:t>has</w:t>
      </w:r>
      <w:r w:rsidR="00537AA0">
        <w:t xml:space="preserve"> </w:t>
      </w:r>
      <w:r w:rsidR="006021D2">
        <w:t xml:space="preserve">ways to </w:t>
      </w:r>
      <w:r w:rsidR="00175E5C">
        <w:t xml:space="preserve">clean data by using Pandas or NumPy </w:t>
      </w:r>
      <w:r w:rsidR="00B867D4">
        <w:t>b</w:t>
      </w:r>
      <w:r w:rsidR="00537AA0">
        <w:t>y</w:t>
      </w:r>
      <w:r w:rsidR="00B867D4">
        <w:t xml:space="preserve"> encoding categories to nu</w:t>
      </w:r>
      <w:r w:rsidR="006021D2">
        <w:t>mbers</w:t>
      </w:r>
      <w:r w:rsidR="00537AA0">
        <w:t xml:space="preserve"> or </w:t>
      </w:r>
      <w:r w:rsidR="00664FEB">
        <w:t>splitting the data into testing and training sets</w:t>
      </w:r>
      <w:r w:rsidR="00D45FE9">
        <w:t xml:space="preserve"> [8]</w:t>
      </w:r>
      <w:r w:rsidR="00664FEB">
        <w:t xml:space="preserve">. </w:t>
      </w:r>
      <w:r w:rsidR="00C02A78">
        <w:t xml:space="preserve">The third step is pre-processing. </w:t>
      </w:r>
      <w:r w:rsidR="00C06772">
        <w:t xml:space="preserve">Pre-processing is the </w:t>
      </w:r>
      <w:r w:rsidR="00C2442E">
        <w:t xml:space="preserve">act of using feature engineering to </w:t>
      </w:r>
      <w:r w:rsidR="00C84AA4">
        <w:t>create new features to enhance the predictive ability of the machine learning model</w:t>
      </w:r>
      <w:r w:rsidR="004749AF">
        <w:t xml:space="preserve"> [6]</w:t>
      </w:r>
      <w:r w:rsidR="00C84AA4">
        <w:t>.</w:t>
      </w:r>
      <w:r w:rsidR="00FA448A">
        <w:t xml:space="preserve"> SQL can be used to add new features by </w:t>
      </w:r>
      <w:r w:rsidR="0041690B">
        <w:t xml:space="preserve">aggregating, </w:t>
      </w:r>
      <w:r w:rsidR="009172EF">
        <w:t>summarizing, or joining data from several tables</w:t>
      </w:r>
      <w:r w:rsidR="00D45FE9">
        <w:t xml:space="preserve"> [8]</w:t>
      </w:r>
      <w:r w:rsidR="00942783">
        <w:t xml:space="preserve">. The fourth step is model training. SQL does not </w:t>
      </w:r>
      <w:r w:rsidR="00BC0CA9">
        <w:t xml:space="preserve">yet have any way to train data, so this is where Python comes into play. </w:t>
      </w:r>
    </w:p>
    <w:p w14:paraId="3F15B61F" w14:textId="1124A454" w:rsidR="00DD1A97" w:rsidRDefault="00AF3150" w:rsidP="00F2073B">
      <w:pPr>
        <w:pStyle w:val="AckHead"/>
        <w:rPr>
          <w:b/>
        </w:rPr>
      </w:pPr>
      <w:r>
        <w:t>Python’s library sci</w:t>
      </w:r>
      <w:r w:rsidR="00B64687">
        <w:t>-</w:t>
      </w:r>
      <w:r>
        <w:t>kit-learn provide</w:t>
      </w:r>
      <w:r w:rsidR="002C270F">
        <w:t>s</w:t>
      </w:r>
      <w:r>
        <w:t xml:space="preserve"> users with several different </w:t>
      </w:r>
      <w:r w:rsidR="000377D1">
        <w:t xml:space="preserve">machine learning capabilities such as regression, classification, and clustering. </w:t>
      </w:r>
      <w:r w:rsidR="00821690">
        <w:t xml:space="preserve">Regression and classification </w:t>
      </w:r>
      <w:r w:rsidR="00FC5BF5">
        <w:t>are</w:t>
      </w:r>
      <w:r w:rsidR="00821690">
        <w:t xml:space="preserve"> </w:t>
      </w:r>
      <w:r w:rsidR="00D1594A">
        <w:t xml:space="preserve">both </w:t>
      </w:r>
      <w:r w:rsidR="00821690">
        <w:t xml:space="preserve">used </w:t>
      </w:r>
      <w:r w:rsidR="00FC5BF5">
        <w:t xml:space="preserve">in </w:t>
      </w:r>
      <w:r w:rsidR="00821690">
        <w:t xml:space="preserve">unsupervised learning, while clustering is used </w:t>
      </w:r>
      <w:r w:rsidR="00FC5BF5">
        <w:t>in supervised learning</w:t>
      </w:r>
      <w:r w:rsidR="00F96C2D">
        <w:t xml:space="preserve"> [6]</w:t>
      </w:r>
      <w:r w:rsidR="00FC5BF5">
        <w:t xml:space="preserve">. </w:t>
      </w:r>
      <w:r w:rsidR="000377D1">
        <w:t xml:space="preserve">With </w:t>
      </w:r>
      <w:r w:rsidR="00D1594A">
        <w:t>sci-kit</w:t>
      </w:r>
      <w:r w:rsidR="00B64687">
        <w:t>-</w:t>
      </w:r>
      <w:r w:rsidR="00D1594A">
        <w:t>learn</w:t>
      </w:r>
      <w:r w:rsidR="000377D1">
        <w:t xml:space="preserve">, </w:t>
      </w:r>
      <w:r w:rsidR="00201147">
        <w:t xml:space="preserve">users </w:t>
      </w:r>
      <w:r w:rsidR="00914915">
        <w:t>can</w:t>
      </w:r>
      <w:r w:rsidR="000377D1">
        <w:t xml:space="preserve"> create regression model</w:t>
      </w:r>
      <w:r w:rsidR="00DD1A97">
        <w:t>s</w:t>
      </w:r>
      <w:r w:rsidR="00A4778A">
        <w:t xml:space="preserve"> among various other models that are</w:t>
      </w:r>
      <w:r w:rsidR="00DD1A97">
        <w:t xml:space="preserve"> based on training data to make accurate predictions. </w:t>
      </w:r>
      <w:r w:rsidR="007A1ADC">
        <w:t>Regression is a statistical method used in several disciplines including finance and investing that can help determine the strength and character of the relationship between one dependent variable and a series of other variables</w:t>
      </w:r>
      <w:r w:rsidR="000B6B7C">
        <w:t xml:space="preserve"> [7]</w:t>
      </w:r>
      <w:r w:rsidR="007A1ADC">
        <w:t xml:space="preserve">. </w:t>
      </w:r>
      <w:r w:rsidR="00DD1A97">
        <w:t xml:space="preserve">The fifth step is deploying the model. </w:t>
      </w:r>
      <w:r w:rsidR="00575FCB">
        <w:t>This is when the user selects the model they want to deploy into production</w:t>
      </w:r>
      <w:r w:rsidR="00B914A9">
        <w:t xml:space="preserve"> [6]</w:t>
      </w:r>
      <w:r w:rsidR="00575FCB">
        <w:t xml:space="preserve">. </w:t>
      </w:r>
    </w:p>
    <w:p w14:paraId="14534ED8" w14:textId="2D605F7D" w:rsidR="00BA3B1E" w:rsidRDefault="001B1AD7" w:rsidP="00F2073B">
      <w:pPr>
        <w:pStyle w:val="AckHead"/>
        <w:rPr>
          <w:noProof/>
        </w:rPr>
      </w:pPr>
      <w:r>
        <w:t xml:space="preserve">Python </w:t>
      </w:r>
      <w:r w:rsidR="004327C4">
        <w:t>can</w:t>
      </w:r>
      <w:r>
        <w:t xml:space="preserve"> import SQL databases </w:t>
      </w:r>
      <w:r w:rsidR="002F4E49">
        <w:t>to perform machine learning</w:t>
      </w:r>
      <w:r w:rsidR="00633BA7">
        <w:t xml:space="preserve"> </w:t>
      </w:r>
      <w:r w:rsidR="004327C4">
        <w:t>using</w:t>
      </w:r>
      <w:r w:rsidR="00633BA7">
        <w:t xml:space="preserve"> the Python librar</w:t>
      </w:r>
      <w:r w:rsidR="00A429ED">
        <w:t xml:space="preserve">ies called </w:t>
      </w:r>
      <w:proofErr w:type="spellStart"/>
      <w:r w:rsidR="00BF12B2">
        <w:t>SQLAlchemy</w:t>
      </w:r>
      <w:proofErr w:type="spellEnd"/>
      <w:r w:rsidR="00BF12B2">
        <w:t xml:space="preserve"> or </w:t>
      </w:r>
      <w:proofErr w:type="spellStart"/>
      <w:r w:rsidR="00BF12B2">
        <w:t>Pandasql</w:t>
      </w:r>
      <w:proofErr w:type="spellEnd"/>
      <w:r w:rsidR="00F723A1">
        <w:t xml:space="preserve"> [8]</w:t>
      </w:r>
      <w:r w:rsidR="00C25B15">
        <w:t>.</w:t>
      </w:r>
      <w:r w:rsidR="00A429ED">
        <w:t xml:space="preserve"> However, </w:t>
      </w:r>
      <w:r w:rsidR="000D2404">
        <w:t>th</w:t>
      </w:r>
      <w:r w:rsidR="00E81AD0">
        <w:t>e</w:t>
      </w:r>
      <w:r w:rsidR="000D2404">
        <w:t xml:space="preserve"> code </w:t>
      </w:r>
      <w:r w:rsidR="00A25F36">
        <w:t xml:space="preserve">in </w:t>
      </w:r>
      <w:r w:rsidR="0046046B">
        <w:t>F</w:t>
      </w:r>
      <w:r w:rsidR="00A25F36">
        <w:t xml:space="preserve">igure </w:t>
      </w:r>
      <w:r w:rsidR="00F727CF">
        <w:t>7</w:t>
      </w:r>
      <w:r w:rsidR="00A25F36">
        <w:t xml:space="preserve"> </w:t>
      </w:r>
      <w:r w:rsidR="000D2404">
        <w:t>uses</w:t>
      </w:r>
      <w:r w:rsidR="00633BA7">
        <w:t xml:space="preserve"> </w:t>
      </w:r>
      <w:proofErr w:type="spellStart"/>
      <w:r w:rsidR="004327C4">
        <w:t>pymysql</w:t>
      </w:r>
      <w:proofErr w:type="spellEnd"/>
      <w:r w:rsidR="00BF12B2">
        <w:t>, which is a database API</w:t>
      </w:r>
      <w:r w:rsidR="004327C4">
        <w:t xml:space="preserve">. This library helps the user connect to </w:t>
      </w:r>
      <w:r w:rsidR="00BA3B1E">
        <w:t>a My</w:t>
      </w:r>
      <w:r w:rsidR="004327C4">
        <w:t>SQL database</w:t>
      </w:r>
      <w:r w:rsidR="0039236A">
        <w:t xml:space="preserve">, which is </w:t>
      </w:r>
      <w:r w:rsidR="00C131AF">
        <w:t>a relational database management system that employs SQL</w:t>
      </w:r>
      <w:r w:rsidR="00BA3B1E">
        <w:t xml:space="preserve">. </w:t>
      </w:r>
    </w:p>
    <w:p w14:paraId="1C944165" w14:textId="049B6008" w:rsidR="00D85867" w:rsidRDefault="00DD3AB9" w:rsidP="00F2073B">
      <w:pPr>
        <w:pStyle w:val="AckHead"/>
      </w:pPr>
      <w:r>
        <w:rPr>
          <w:noProof/>
        </w:rPr>
        <w:drawing>
          <wp:inline distT="0" distB="0" distL="0" distR="0" wp14:anchorId="57BFD537" wp14:editId="0501E4D6">
            <wp:extent cx="3284251" cy="1628775"/>
            <wp:effectExtent l="0" t="0" r="0" b="0"/>
            <wp:docPr id="1427778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78611" name="Picture 1" descr="A screenshot of a computer&#10;&#10;Description automatically generated"/>
                    <pic:cNvPicPr/>
                  </pic:nvPicPr>
                  <pic:blipFill rotWithShape="1">
                    <a:blip r:embed="rId23"/>
                    <a:srcRect l="11250" t="30011" r="50313" b="36087"/>
                    <a:stretch/>
                  </pic:blipFill>
                  <pic:spPr bwMode="auto">
                    <a:xfrm>
                      <a:off x="0" y="0"/>
                      <a:ext cx="3315381" cy="1644214"/>
                    </a:xfrm>
                    <a:prstGeom prst="rect">
                      <a:avLst/>
                    </a:prstGeom>
                    <a:ln>
                      <a:noFill/>
                    </a:ln>
                    <a:extLst>
                      <a:ext uri="{53640926-AAD7-44D8-BBD7-CCE9431645EC}">
                        <a14:shadowObscured xmlns:a14="http://schemas.microsoft.com/office/drawing/2010/main"/>
                      </a:ext>
                    </a:extLst>
                  </pic:spPr>
                </pic:pic>
              </a:graphicData>
            </a:graphic>
          </wp:inline>
        </w:drawing>
      </w:r>
    </w:p>
    <w:p w14:paraId="5C7E7E6C" w14:textId="4A64A47C" w:rsidR="00E400CA" w:rsidRPr="00E400CA" w:rsidRDefault="00E400CA" w:rsidP="00E400CA">
      <w:pPr>
        <w:pStyle w:val="FigureCaption"/>
        <w:jc w:val="both"/>
        <w:rPr>
          <w:b w:val="0"/>
          <w:lang w:eastAsia="ja-JP"/>
          <w14:ligatures w14:val="standard"/>
        </w:rPr>
      </w:pPr>
      <w:r w:rsidRPr="00C14A4F">
        <w:rPr>
          <w:rStyle w:val="Label"/>
          <w14:ligatures w14:val="standard"/>
        </w:rPr>
        <w:t xml:space="preserve">Figure </w:t>
      </w:r>
      <w:r w:rsidR="00F727CF">
        <w:rPr>
          <w:rStyle w:val="Label"/>
          <w14:ligatures w14:val="standard"/>
        </w:rPr>
        <w:t>7</w:t>
      </w:r>
      <w:r w:rsidRPr="00C14A4F">
        <w:rPr>
          <w:rStyle w:val="Label"/>
          <w14:ligatures w14:val="standard"/>
        </w:rPr>
        <w:t>:</w:t>
      </w:r>
      <w:r w:rsidRPr="00C14A4F">
        <w:rPr>
          <w:lang w:eastAsia="ja-JP"/>
          <w14:ligatures w14:val="standard"/>
        </w:rPr>
        <w:t xml:space="preserve"> </w:t>
      </w:r>
      <w:r w:rsidR="003F2D9B">
        <w:rPr>
          <w:lang w:eastAsia="ja-JP"/>
          <w14:ligatures w14:val="standard"/>
        </w:rPr>
        <w:t>Python code that creates a connection to a MySQL database</w:t>
      </w:r>
      <w:r w:rsidR="00AE201B">
        <w:rPr>
          <w:b w:val="0"/>
          <w:bCs/>
          <w:lang w:eastAsia="ja-JP"/>
          <w14:ligatures w14:val="standard"/>
        </w:rPr>
        <w:t xml:space="preserve"> </w:t>
      </w:r>
      <w:r w:rsidR="00AE201B">
        <w:rPr>
          <w:lang w:eastAsia="ja-JP"/>
          <w14:ligatures w14:val="standard"/>
        </w:rPr>
        <w:t>[9]</w:t>
      </w:r>
      <w:r w:rsidR="003F2D9B">
        <w:rPr>
          <w:lang w:eastAsia="ja-JP"/>
          <w14:ligatures w14:val="standard"/>
        </w:rPr>
        <w:t>.</w:t>
      </w:r>
    </w:p>
    <w:p w14:paraId="2CFB6DD5" w14:textId="54CA3474" w:rsidR="002E5379" w:rsidRDefault="00A50AA0" w:rsidP="00F2073B">
      <w:pPr>
        <w:pStyle w:val="AckHead"/>
        <w:rPr>
          <w:b/>
        </w:rPr>
      </w:pPr>
      <w:r>
        <w:t xml:space="preserve">As </w:t>
      </w:r>
      <w:r w:rsidR="000B2452">
        <w:t>shown above</w:t>
      </w:r>
      <w:r w:rsidR="00FB60CA">
        <w:t xml:space="preserve"> in </w:t>
      </w:r>
      <w:r w:rsidR="00EC3A26">
        <w:t>F</w:t>
      </w:r>
      <w:r w:rsidR="00FB60CA">
        <w:t xml:space="preserve">igure </w:t>
      </w:r>
      <w:r w:rsidR="00F727CF">
        <w:t>7</w:t>
      </w:r>
      <w:r w:rsidR="000B2452">
        <w:t>, this</w:t>
      </w:r>
      <w:r>
        <w:t xml:space="preserve"> code also imports</w:t>
      </w:r>
      <w:r w:rsidR="00A37B7D">
        <w:t xml:space="preserve"> the</w:t>
      </w:r>
      <w:r>
        <w:t xml:space="preserve"> pandas and sklearn</w:t>
      </w:r>
      <w:r w:rsidR="002E0D2B">
        <w:t xml:space="preserve"> (sci-kit learn)</w:t>
      </w:r>
      <w:r w:rsidR="009370C2">
        <w:t xml:space="preserve"> modules</w:t>
      </w:r>
      <w:r w:rsidR="000B2452">
        <w:t xml:space="preserve">. </w:t>
      </w:r>
      <w:r w:rsidR="00714DF9">
        <w:t xml:space="preserve">Pandas </w:t>
      </w:r>
      <w:proofErr w:type="gramStart"/>
      <w:r w:rsidR="00714DF9">
        <w:t>is</w:t>
      </w:r>
      <w:proofErr w:type="gramEnd"/>
      <w:r w:rsidR="00714DF9">
        <w:t xml:space="preserve"> a way to </w:t>
      </w:r>
      <w:r w:rsidR="004B3D45">
        <w:t>read</w:t>
      </w:r>
      <w:r w:rsidR="00714DF9">
        <w:t xml:space="preserve"> </w:t>
      </w:r>
      <w:r w:rsidR="00DE0D82">
        <w:t xml:space="preserve">input </w:t>
      </w:r>
      <w:r w:rsidR="00714DF9">
        <w:t xml:space="preserve">data </w:t>
      </w:r>
      <w:r w:rsidR="006F5D81">
        <w:t xml:space="preserve">to be </w:t>
      </w:r>
      <w:r w:rsidR="008D601D">
        <w:t>stored in a data</w:t>
      </w:r>
      <w:r w:rsidR="008B28C3">
        <w:t xml:space="preserve"> </w:t>
      </w:r>
      <w:r w:rsidR="008D601D">
        <w:t>frame</w:t>
      </w:r>
      <w:r w:rsidR="008B28C3">
        <w:t xml:space="preserve"> that has rows and columns</w:t>
      </w:r>
      <w:r w:rsidR="0052776F">
        <w:t xml:space="preserve"> [6]</w:t>
      </w:r>
      <w:r w:rsidR="008D601D">
        <w:t>.</w:t>
      </w:r>
      <w:r w:rsidR="008B28C3">
        <w:t xml:space="preserve"> </w:t>
      </w:r>
      <w:r w:rsidR="00FC0A8E">
        <w:t xml:space="preserve">Then the code creates a connection to the SQL database. In Figure 8, Pandas is used to take the information from the database and store it into a pre-built data frame. Using the data frame, </w:t>
      </w:r>
      <w:r w:rsidR="00F34D47">
        <w:t xml:space="preserve">the code </w:t>
      </w:r>
      <w:r w:rsidR="00FC0A8E">
        <w:t xml:space="preserve">then </w:t>
      </w:r>
      <w:r w:rsidR="00F34D47">
        <w:t>p</w:t>
      </w:r>
      <w:r w:rsidR="00F627C0">
        <w:t xml:space="preserve">repares the data by taking two features </w:t>
      </w:r>
      <w:r w:rsidR="00DF44D4">
        <w:t>to use for X</w:t>
      </w:r>
      <w:r w:rsidR="00F627C0">
        <w:t xml:space="preserve"> and the target variable for Y</w:t>
      </w:r>
      <w:r w:rsidR="00DF44D4">
        <w:t xml:space="preserve">. After the data is prepared, </w:t>
      </w:r>
      <w:r w:rsidR="00D20757">
        <w:t xml:space="preserve">the code creates a logistic regression model using sklearn and trains the model using </w:t>
      </w:r>
      <w:r w:rsidR="00D20757">
        <w:lastRenderedPageBreak/>
        <w:t>the</w:t>
      </w:r>
      <w:r w:rsidR="00DF74B0">
        <w:t xml:space="preserve"> X and Y variables in the</w:t>
      </w:r>
      <w:r w:rsidR="00D20757">
        <w:t xml:space="preserve"> fit() function.</w:t>
      </w:r>
      <w:r w:rsidR="00AF20B8">
        <w:t xml:space="preserve"> </w:t>
      </w:r>
      <w:r w:rsidR="008D017D">
        <w:t>Finally, th</w:t>
      </w:r>
      <w:r w:rsidR="00AF20B8">
        <w:t>e code closes the connection as it is not needed anymore</w:t>
      </w:r>
      <w:r w:rsidR="0094278A">
        <w:t xml:space="preserve"> [9]</w:t>
      </w:r>
      <w:r w:rsidR="00C25B15">
        <w:t>.</w:t>
      </w:r>
    </w:p>
    <w:p w14:paraId="08F011A1" w14:textId="08B543EC" w:rsidR="00F86861" w:rsidRDefault="009370C2" w:rsidP="00F2073B">
      <w:pPr>
        <w:pStyle w:val="AckHead"/>
      </w:pPr>
      <w:r>
        <w:rPr>
          <w:noProof/>
        </w:rPr>
        <w:drawing>
          <wp:inline distT="0" distB="0" distL="0" distR="0" wp14:anchorId="537AA821" wp14:editId="1E5C3FCB">
            <wp:extent cx="3095625" cy="2044700"/>
            <wp:effectExtent l="0" t="0" r="9525" b="0"/>
            <wp:docPr id="343853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53112" name="Picture 1" descr="A screenshot of a computer&#10;&#10;Description automatically generated"/>
                    <pic:cNvPicPr/>
                  </pic:nvPicPr>
                  <pic:blipFill rotWithShape="1">
                    <a:blip r:embed="rId24"/>
                    <a:srcRect l="11275" t="41682" r="52441" b="15697"/>
                    <a:stretch/>
                  </pic:blipFill>
                  <pic:spPr bwMode="auto">
                    <a:xfrm>
                      <a:off x="0" y="0"/>
                      <a:ext cx="3096412" cy="2045220"/>
                    </a:xfrm>
                    <a:prstGeom prst="rect">
                      <a:avLst/>
                    </a:prstGeom>
                    <a:ln>
                      <a:noFill/>
                    </a:ln>
                    <a:extLst>
                      <a:ext uri="{53640926-AAD7-44D8-BBD7-CCE9431645EC}">
                        <a14:shadowObscured xmlns:a14="http://schemas.microsoft.com/office/drawing/2010/main"/>
                      </a:ext>
                    </a:extLst>
                  </pic:spPr>
                </pic:pic>
              </a:graphicData>
            </a:graphic>
          </wp:inline>
        </w:drawing>
      </w:r>
    </w:p>
    <w:p w14:paraId="7CF23AE2" w14:textId="2D7388FC" w:rsidR="00CD7AE2" w:rsidRPr="00CD7AE2" w:rsidRDefault="00CD7AE2" w:rsidP="00CD7AE2">
      <w:pPr>
        <w:pStyle w:val="FigureCaption"/>
        <w:jc w:val="both"/>
        <w:rPr>
          <w:b w:val="0"/>
          <w:lang w:eastAsia="ja-JP"/>
          <w14:ligatures w14:val="standard"/>
        </w:rPr>
      </w:pPr>
      <w:r w:rsidRPr="00C14A4F">
        <w:rPr>
          <w:rStyle w:val="Label"/>
          <w14:ligatures w14:val="standard"/>
        </w:rPr>
        <w:t xml:space="preserve">Figure </w:t>
      </w:r>
      <w:r w:rsidR="00F727CF">
        <w:rPr>
          <w:rStyle w:val="Label"/>
          <w14:ligatures w14:val="standard"/>
        </w:rPr>
        <w:t>8</w:t>
      </w:r>
      <w:r w:rsidRPr="00C14A4F">
        <w:rPr>
          <w:rStyle w:val="Label"/>
          <w14:ligatures w14:val="standard"/>
        </w:rPr>
        <w:t>:</w:t>
      </w:r>
      <w:r w:rsidRPr="00C14A4F">
        <w:rPr>
          <w:lang w:eastAsia="ja-JP"/>
          <w14:ligatures w14:val="standard"/>
        </w:rPr>
        <w:t xml:space="preserve"> </w:t>
      </w:r>
      <w:r>
        <w:rPr>
          <w:lang w:eastAsia="ja-JP"/>
          <w14:ligatures w14:val="standard"/>
        </w:rPr>
        <w:t>Python code that</w:t>
      </w:r>
      <w:r w:rsidR="000F2DA2">
        <w:rPr>
          <w:lang w:eastAsia="ja-JP"/>
          <w14:ligatures w14:val="standard"/>
        </w:rPr>
        <w:t xml:space="preserve"> creates a logistic regression model from a MySQL database</w:t>
      </w:r>
      <w:r w:rsidR="001532EC">
        <w:rPr>
          <w:lang w:eastAsia="ja-JP"/>
          <w14:ligatures w14:val="standard"/>
        </w:rPr>
        <w:t xml:space="preserve"> [9]</w:t>
      </w:r>
      <w:r w:rsidR="00A27C7C">
        <w:rPr>
          <w:lang w:eastAsia="ja-JP"/>
          <w14:ligatures w14:val="standard"/>
        </w:rPr>
        <w:t>.</w:t>
      </w:r>
    </w:p>
    <w:p w14:paraId="36BF3AFE" w14:textId="4A353927" w:rsidR="00E004C3" w:rsidRDefault="00B93134" w:rsidP="00F2073B">
      <w:pPr>
        <w:pStyle w:val="AckHead"/>
        <w:rPr>
          <w:b/>
        </w:rPr>
      </w:pPr>
      <w:r>
        <w:t>Figure 8 shows</w:t>
      </w:r>
      <w:r w:rsidR="00437AF9">
        <w:t xml:space="preserve"> code </w:t>
      </w:r>
      <w:r>
        <w:t>that i</w:t>
      </w:r>
      <w:r w:rsidR="00437AF9">
        <w:t>s a skeleton for importing</w:t>
      </w:r>
      <w:r w:rsidR="006C6CC4">
        <w:t xml:space="preserve"> a My</w:t>
      </w:r>
      <w:r w:rsidR="00437AF9">
        <w:t xml:space="preserve">SQL </w:t>
      </w:r>
      <w:r w:rsidR="006C6CC4">
        <w:t xml:space="preserve">database </w:t>
      </w:r>
      <w:r w:rsidR="00437AF9">
        <w:t>to be used for Python machine learning</w:t>
      </w:r>
      <w:r w:rsidR="006C6CC4">
        <w:t>. Since it is just a skeleton, it does not provide an actual logistic regression model.</w:t>
      </w:r>
      <w:r w:rsidR="008C48E1">
        <w:t xml:space="preserve"> </w:t>
      </w:r>
      <w:r w:rsidR="002D624A">
        <w:t>An actual logistic regression model c</w:t>
      </w:r>
      <w:r w:rsidR="00BC4B08">
        <w:t>ould</w:t>
      </w:r>
      <w:r w:rsidR="002D624A">
        <w:t xml:space="preserve"> look like the picture shown below</w:t>
      </w:r>
      <w:r>
        <w:t xml:space="preserve"> in Figure 9</w:t>
      </w:r>
      <w:r w:rsidR="002D624A">
        <w:t>.</w:t>
      </w:r>
    </w:p>
    <w:p w14:paraId="57270B37" w14:textId="2A3FB60B" w:rsidR="00F67C3C" w:rsidRPr="00F86861" w:rsidRDefault="00816A3D" w:rsidP="00F2073B">
      <w:pPr>
        <w:pStyle w:val="AckHead"/>
      </w:pPr>
      <w:r>
        <w:rPr>
          <w:noProof/>
        </w:rPr>
        <w:drawing>
          <wp:inline distT="0" distB="0" distL="0" distR="0" wp14:anchorId="45E27BF4" wp14:editId="34384694">
            <wp:extent cx="3308622" cy="2543175"/>
            <wp:effectExtent l="0" t="0" r="6350" b="0"/>
            <wp:docPr id="499853469" name="Picture 2" descr="Logistic Regression Explained. [ — Logistic Regression explained… | by  James Thor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stic Regression Explained. [ — Logistic Regression explained… | by  James Thorn | Towards Data Sci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1441" cy="2553028"/>
                    </a:xfrm>
                    <a:prstGeom prst="rect">
                      <a:avLst/>
                    </a:prstGeom>
                    <a:noFill/>
                    <a:ln>
                      <a:noFill/>
                    </a:ln>
                  </pic:spPr>
                </pic:pic>
              </a:graphicData>
            </a:graphic>
          </wp:inline>
        </w:drawing>
      </w:r>
    </w:p>
    <w:p w14:paraId="51C6FA0C" w14:textId="4F9DCCD1" w:rsidR="000F2DA2" w:rsidRPr="000F2DA2" w:rsidRDefault="000F2DA2" w:rsidP="000F2DA2">
      <w:pPr>
        <w:pStyle w:val="FigureCaption"/>
        <w:jc w:val="both"/>
        <w:rPr>
          <w:b w:val="0"/>
          <w:lang w:eastAsia="ja-JP"/>
          <w14:ligatures w14:val="standard"/>
        </w:rPr>
      </w:pPr>
      <w:r w:rsidRPr="00C14A4F">
        <w:rPr>
          <w:rStyle w:val="Label"/>
          <w14:ligatures w14:val="standard"/>
        </w:rPr>
        <w:t>Figure</w:t>
      </w:r>
      <w:r w:rsidR="00570465">
        <w:rPr>
          <w:rStyle w:val="Label"/>
          <w14:ligatures w14:val="standard"/>
        </w:rPr>
        <w:t xml:space="preserve"> </w:t>
      </w:r>
      <w:r w:rsidR="00B93134">
        <w:rPr>
          <w:rStyle w:val="Label"/>
          <w14:ligatures w14:val="standard"/>
        </w:rPr>
        <w:t>9</w:t>
      </w:r>
      <w:r w:rsidRPr="00C14A4F">
        <w:rPr>
          <w:rStyle w:val="Label"/>
          <w14:ligatures w14:val="standard"/>
        </w:rPr>
        <w:t>:</w:t>
      </w:r>
      <w:r w:rsidR="00E11087">
        <w:rPr>
          <w:lang w:eastAsia="ja-JP"/>
          <w14:ligatures w14:val="standard"/>
        </w:rPr>
        <w:t xml:space="preserve"> </w:t>
      </w:r>
      <w:r>
        <w:rPr>
          <w:lang w:eastAsia="ja-JP"/>
          <w14:ligatures w14:val="standard"/>
        </w:rPr>
        <w:t>A logistic regression model</w:t>
      </w:r>
      <w:r w:rsidR="009B14FA">
        <w:rPr>
          <w:lang w:eastAsia="ja-JP"/>
          <w14:ligatures w14:val="standard"/>
        </w:rPr>
        <w:t xml:space="preserve"> that measures probability based on </w:t>
      </w:r>
      <w:r w:rsidR="0079258F">
        <w:rPr>
          <w:lang w:eastAsia="ja-JP"/>
          <w14:ligatures w14:val="standard"/>
        </w:rPr>
        <w:t xml:space="preserve">the measurement of two </w:t>
      </w:r>
      <w:r w:rsidR="00A27C7C">
        <w:rPr>
          <w:lang w:eastAsia="ja-JP"/>
          <w14:ligatures w14:val="standard"/>
        </w:rPr>
        <w:t>observations.</w:t>
      </w:r>
    </w:p>
    <w:p w14:paraId="614AD1E0" w14:textId="4393C12E" w:rsidR="006F593F" w:rsidRPr="003A338E" w:rsidRDefault="003A338E" w:rsidP="00F2073B">
      <w:pPr>
        <w:pStyle w:val="AckHead"/>
        <w:rPr>
          <w:b/>
        </w:rPr>
      </w:pPr>
      <w:r>
        <w:t xml:space="preserve">Machine learning is not just limited to logistic regression </w:t>
      </w:r>
      <w:r w:rsidR="00FC0A8E">
        <w:t>models</w:t>
      </w:r>
      <w:r>
        <w:t>, other models can be used such as classification and clustering</w:t>
      </w:r>
      <w:r w:rsidR="00067DD4">
        <w:t xml:space="preserve"> [6]</w:t>
      </w:r>
      <w:r>
        <w:t xml:space="preserve">. Logistic </w:t>
      </w:r>
      <w:r w:rsidR="00DB7D26">
        <w:t>regression,</w:t>
      </w:r>
      <w:r>
        <w:t xml:space="preserve"> </w:t>
      </w:r>
      <w:r w:rsidR="001A6129">
        <w:t>however, is a model that m</w:t>
      </w:r>
      <w:r w:rsidR="00FC0A8E">
        <w:t>any</w:t>
      </w:r>
      <w:r w:rsidR="001A6129">
        <w:t xml:space="preserve"> data analysts use to make predictions</w:t>
      </w:r>
      <w:r w:rsidR="00DB7D26">
        <w:t xml:space="preserve">. </w:t>
      </w:r>
      <w:r w:rsidR="00EF5557">
        <w:t>Also, i</w:t>
      </w:r>
      <w:r w:rsidR="00DB7D26">
        <w:t xml:space="preserve">t is best practice to </w:t>
      </w:r>
      <w:r w:rsidR="00EF5557">
        <w:t>evaluate the model to determine the accuracy of the model’s performance</w:t>
      </w:r>
      <w:r w:rsidR="00067DD4">
        <w:t xml:space="preserve"> </w:t>
      </w:r>
      <w:r w:rsidR="00067DD4" w:rsidRPr="00D736C6">
        <w:t>[6]</w:t>
      </w:r>
      <w:r w:rsidR="00EF5557" w:rsidRPr="00D736C6">
        <w:t>.</w:t>
      </w:r>
    </w:p>
    <w:p w14:paraId="1FD6AD71" w14:textId="0837D749" w:rsidR="008436EB" w:rsidRPr="00FC0A8E" w:rsidRDefault="008436EB" w:rsidP="00F2073B">
      <w:pPr>
        <w:pStyle w:val="AckHead"/>
        <w:rPr>
          <w:b/>
          <w:bCs w:val="0"/>
          <w:sz w:val="22"/>
          <w:szCs w:val="22"/>
        </w:rPr>
      </w:pPr>
      <w:r w:rsidRPr="00FC0A8E">
        <w:rPr>
          <w:b/>
          <w:bCs w:val="0"/>
          <w:sz w:val="22"/>
          <w:szCs w:val="22"/>
        </w:rPr>
        <w:t>4 Results/Conclusions</w:t>
      </w:r>
    </w:p>
    <w:p w14:paraId="1367A360" w14:textId="17FEC140" w:rsidR="00EB75E2" w:rsidRDefault="00EB75E2" w:rsidP="00F2073B">
      <w:pPr>
        <w:pStyle w:val="AckHead"/>
        <w:rPr>
          <w:b/>
        </w:rPr>
      </w:pPr>
      <w:r>
        <w:t xml:space="preserve">As of today, the world we live in is </w:t>
      </w:r>
      <w:r w:rsidR="007B407E">
        <w:t>data driven</w:t>
      </w:r>
      <w:r>
        <w:t>.</w:t>
      </w:r>
      <w:r w:rsidR="007051DA">
        <w:t xml:space="preserve"> Most businesses </w:t>
      </w:r>
      <w:r w:rsidR="00D066E2">
        <w:t xml:space="preserve">and organizations today </w:t>
      </w:r>
      <w:r w:rsidR="007051DA">
        <w:t>rely on analytics</w:t>
      </w:r>
      <w:r w:rsidR="00587283">
        <w:t>. Data analysts are</w:t>
      </w:r>
      <w:r w:rsidR="007B407E">
        <w:t xml:space="preserve"> critical </w:t>
      </w:r>
      <w:r w:rsidR="00587283">
        <w:t xml:space="preserve">assets to any company. Their job is </w:t>
      </w:r>
      <w:r w:rsidR="00D066E2">
        <w:t xml:space="preserve">to </w:t>
      </w:r>
      <w:r w:rsidR="00587283">
        <w:t xml:space="preserve">use historical data </w:t>
      </w:r>
      <w:r w:rsidR="00CD6D76">
        <w:t xml:space="preserve">to </w:t>
      </w:r>
      <w:r w:rsidR="00D066E2">
        <w:t xml:space="preserve">predict future </w:t>
      </w:r>
      <w:r w:rsidR="002B460A">
        <w:t>trends and</w:t>
      </w:r>
      <w:r w:rsidR="00CD6D76">
        <w:t xml:space="preserve"> patterns </w:t>
      </w:r>
      <w:r w:rsidR="006F798A">
        <w:t>to</w:t>
      </w:r>
      <w:r w:rsidR="00D066E2">
        <w:t xml:space="preserve"> make informed decisions</w:t>
      </w:r>
      <w:r w:rsidR="00CD6D76">
        <w:t xml:space="preserve"> about their business or organization</w:t>
      </w:r>
      <w:r w:rsidR="00D066E2">
        <w:t>.</w:t>
      </w:r>
      <w:r w:rsidR="002B460A">
        <w:t xml:space="preserve"> </w:t>
      </w:r>
      <w:r w:rsidR="0017621F">
        <w:t xml:space="preserve">Artificial </w:t>
      </w:r>
      <w:r w:rsidR="006F798A">
        <w:t xml:space="preserve">intelligence </w:t>
      </w:r>
      <w:r w:rsidR="00433F0E">
        <w:t xml:space="preserve">and machine learning </w:t>
      </w:r>
      <w:r w:rsidR="003E40B8">
        <w:t>are</w:t>
      </w:r>
      <w:r w:rsidR="00D760E8">
        <w:t xml:space="preserve"> </w:t>
      </w:r>
      <w:r w:rsidR="006F798A">
        <w:t>continu</w:t>
      </w:r>
      <w:r w:rsidR="00D760E8">
        <w:t>ing</w:t>
      </w:r>
      <w:r w:rsidR="006F798A">
        <w:t xml:space="preserve"> to </w:t>
      </w:r>
      <w:r w:rsidR="006713BA">
        <w:t>expand</w:t>
      </w:r>
      <w:r w:rsidR="00D760E8">
        <w:t>, so</w:t>
      </w:r>
      <w:r w:rsidR="006F798A">
        <w:t xml:space="preserve"> </w:t>
      </w:r>
      <w:r w:rsidR="009E03C2">
        <w:t>this technology can further complement and contribute to the work of data scientists</w:t>
      </w:r>
      <w:r w:rsidR="007152C8">
        <w:t xml:space="preserve"> to help make better business decisions</w:t>
      </w:r>
      <w:r w:rsidR="009E03C2">
        <w:t>.</w:t>
      </w:r>
      <w:r w:rsidR="006713BA">
        <w:t xml:space="preserve"> As was stated </w:t>
      </w:r>
      <w:r w:rsidR="00A77CB8">
        <w:t>in the previous section</w:t>
      </w:r>
      <w:r w:rsidR="00AF35B7">
        <w:t>s</w:t>
      </w:r>
      <w:r w:rsidR="00A77CB8">
        <w:t xml:space="preserve">, SQL databases can be used in </w:t>
      </w:r>
      <w:r w:rsidR="00AF35B7">
        <w:t xml:space="preserve">other languages such as </w:t>
      </w:r>
      <w:r w:rsidR="000352C4">
        <w:t xml:space="preserve">COBOL and </w:t>
      </w:r>
      <w:r w:rsidR="00A77CB8">
        <w:t>Python, so why could</w:t>
      </w:r>
      <w:r w:rsidR="0090171D">
        <w:t xml:space="preserve">n’t </w:t>
      </w:r>
      <w:r w:rsidR="000352C4">
        <w:t>other languages</w:t>
      </w:r>
      <w:r w:rsidR="00A77CB8">
        <w:t xml:space="preserve"> be used in SQL? </w:t>
      </w:r>
      <w:r w:rsidR="00665F12">
        <w:tab/>
      </w:r>
    </w:p>
    <w:p w14:paraId="69B35CAB" w14:textId="0DB241A0" w:rsidR="00142CB3" w:rsidRDefault="00142CB3" w:rsidP="00F2073B">
      <w:pPr>
        <w:pStyle w:val="AckHead"/>
        <w:rPr>
          <w:b/>
        </w:rPr>
      </w:pPr>
      <w:r>
        <w:t xml:space="preserve">In the future, SQL should be expanded </w:t>
      </w:r>
      <w:r w:rsidR="00284FAA">
        <w:t>to incorporate machine learning</w:t>
      </w:r>
      <w:r w:rsidR="00720A5F">
        <w:t xml:space="preserve"> code</w:t>
      </w:r>
      <w:r w:rsidR="00284FAA">
        <w:t xml:space="preserve">, as it would help assist data analysts in companies that frequently use SQL databases. </w:t>
      </w:r>
      <w:r w:rsidR="00720A5F">
        <w:t>Although the original creators of SQL</w:t>
      </w:r>
      <w:r w:rsidR="00DE030B">
        <w:t xml:space="preserve"> designed the language to be used as a stand-alone language for queries and </w:t>
      </w:r>
      <w:r w:rsidR="007956F6">
        <w:t xml:space="preserve">for processing online </w:t>
      </w:r>
      <w:r w:rsidR="00900F42">
        <w:t>transactions</w:t>
      </w:r>
      <w:r w:rsidR="00B20439">
        <w:t xml:space="preserve"> </w:t>
      </w:r>
      <w:sdt>
        <w:sdtPr>
          <w:rPr>
            <w:b/>
          </w:rPr>
          <w:id w:val="1679772811"/>
          <w:citation/>
        </w:sdtPr>
        <w:sdtContent>
          <w:r w:rsidR="00B20439">
            <w:rPr>
              <w:b/>
            </w:rPr>
            <w:fldChar w:fldCharType="begin"/>
          </w:r>
          <w:r w:rsidR="00B20439">
            <w:instrText xml:space="preserve"> CITATION Cha12 \l 1033 </w:instrText>
          </w:r>
          <w:r w:rsidR="00B20439">
            <w:rPr>
              <w:b/>
            </w:rPr>
            <w:fldChar w:fldCharType="separate"/>
          </w:r>
          <w:r w:rsidR="004E6B64" w:rsidRPr="004E6B64">
            <w:rPr>
              <w:noProof/>
            </w:rPr>
            <w:t>[2]</w:t>
          </w:r>
          <w:r w:rsidR="00B20439">
            <w:rPr>
              <w:b/>
            </w:rPr>
            <w:fldChar w:fldCharType="end"/>
          </w:r>
        </w:sdtContent>
      </w:sdt>
      <w:r w:rsidR="007956F6">
        <w:t xml:space="preserve">, that was </w:t>
      </w:r>
      <w:r w:rsidR="00900F42">
        <w:t xml:space="preserve">well over fifty years ago. </w:t>
      </w:r>
      <w:r w:rsidR="00A0135C">
        <w:t>If t</w:t>
      </w:r>
      <w:r w:rsidR="00900F42">
        <w:t>echnology is growing at a significant rate</w:t>
      </w:r>
      <w:r w:rsidR="00A0135C">
        <w:t>,</w:t>
      </w:r>
      <w:r w:rsidR="00900F42">
        <w:t xml:space="preserve"> </w:t>
      </w:r>
      <w:r w:rsidR="00A0135C">
        <w:t>so should SQL.</w:t>
      </w:r>
    </w:p>
    <w:p w14:paraId="4DE16F20" w14:textId="0319AD04" w:rsidR="00BD41C5" w:rsidRDefault="00E6574A" w:rsidP="00F2073B">
      <w:pPr>
        <w:pStyle w:val="AckHead"/>
        <w:rPr>
          <w:b/>
        </w:rPr>
      </w:pPr>
      <w:r>
        <w:t xml:space="preserve">To import a SQL database to Python, the user first must make a connection to the database. </w:t>
      </w:r>
      <w:r w:rsidR="00241D55">
        <w:t>If SQL had machine learning capabilities, th</w:t>
      </w:r>
      <w:r w:rsidR="00C90ECF">
        <w:t>e</w:t>
      </w:r>
      <w:r w:rsidR="00241D55">
        <w:t xml:space="preserve"> need to make a connection to the database would be eliminated</w:t>
      </w:r>
      <w:r w:rsidR="003639D5">
        <w:t xml:space="preserve"> because the </w:t>
      </w:r>
      <w:r w:rsidR="00316DBB">
        <w:t xml:space="preserve">databases would already </w:t>
      </w:r>
      <w:r w:rsidR="008A320F">
        <w:t xml:space="preserve">be </w:t>
      </w:r>
      <w:r w:rsidR="00316DBB">
        <w:t>in the current SQL programming environment.</w:t>
      </w:r>
      <w:r w:rsidR="00123A79">
        <w:t xml:space="preserve"> </w:t>
      </w:r>
      <w:r w:rsidR="00304421">
        <w:t xml:space="preserve">This would make it easier </w:t>
      </w:r>
      <w:r w:rsidR="009551CE">
        <w:t xml:space="preserve">for the people who use SQL as they are already able to insert, </w:t>
      </w:r>
      <w:r w:rsidR="00C95F1D">
        <w:t>sele</w:t>
      </w:r>
      <w:r w:rsidR="009551CE">
        <w:t xml:space="preserve">ct, and delete data as needed. </w:t>
      </w:r>
      <w:r w:rsidR="00AC5919">
        <w:t>They can use</w:t>
      </w:r>
      <w:r w:rsidR="0099759A">
        <w:t xml:space="preserve"> SQL’s </w:t>
      </w:r>
      <w:r w:rsidR="00E542CC">
        <w:t xml:space="preserve">functionality </w:t>
      </w:r>
      <w:r w:rsidR="00E00998">
        <w:t xml:space="preserve">to </w:t>
      </w:r>
      <w:r w:rsidR="00AC5919">
        <w:t xml:space="preserve">search through their databases to find the exact information needed to </w:t>
      </w:r>
      <w:r w:rsidR="00E00998">
        <w:t xml:space="preserve">use in </w:t>
      </w:r>
      <w:r w:rsidR="00C90ECF">
        <w:t xml:space="preserve">the </w:t>
      </w:r>
      <w:r w:rsidR="00E00998">
        <w:t xml:space="preserve">machine learning models to help </w:t>
      </w:r>
      <w:r w:rsidR="00AC5919">
        <w:t>make predictions</w:t>
      </w:r>
      <w:r w:rsidR="006D2D00">
        <w:t xml:space="preserve"> and decisions</w:t>
      </w:r>
      <w:r w:rsidR="00D16F3E">
        <w:t xml:space="preserve"> for the business.</w:t>
      </w:r>
      <w:r w:rsidR="00B24D7F">
        <w:t xml:space="preserve"> </w:t>
      </w:r>
    </w:p>
    <w:p w14:paraId="222E8508" w14:textId="0D9C7491" w:rsidR="00EF3878" w:rsidRDefault="00BD41C5" w:rsidP="00F2073B">
      <w:pPr>
        <w:pStyle w:val="AckHead"/>
        <w:rPr>
          <w:b/>
        </w:rPr>
      </w:pPr>
      <w:r>
        <w:t>Incorporating</w:t>
      </w:r>
      <w:r w:rsidR="00B24D7F">
        <w:t xml:space="preserve"> artificial intelligence</w:t>
      </w:r>
      <w:r w:rsidR="00DB0FE9">
        <w:t xml:space="preserve"> into SQL</w:t>
      </w:r>
      <w:r w:rsidR="00B24D7F">
        <w:t xml:space="preserve"> does not have to be limited to just machine learning. </w:t>
      </w:r>
      <w:r w:rsidR="009A1BDB">
        <w:t>S</w:t>
      </w:r>
      <w:r w:rsidR="00B24D7F">
        <w:t>everal other languages</w:t>
      </w:r>
      <w:r w:rsidR="0099759A">
        <w:t xml:space="preserve"> currently</w:t>
      </w:r>
      <w:r w:rsidR="00B24D7F">
        <w:t xml:space="preserve"> </w:t>
      </w:r>
      <w:r w:rsidR="00AD10F4">
        <w:t>use chatbot artificial intelligence in</w:t>
      </w:r>
      <w:r w:rsidR="000307D0">
        <w:t>-</w:t>
      </w:r>
      <w:r w:rsidR="00AD10F4">
        <w:t xml:space="preserve">house to help </w:t>
      </w:r>
      <w:r w:rsidR="00DB0FE9">
        <w:t xml:space="preserve">the programmer </w:t>
      </w:r>
      <w:r w:rsidR="00AD10F4">
        <w:t xml:space="preserve">debug errors. This helps </w:t>
      </w:r>
      <w:r w:rsidR="00D37342">
        <w:t xml:space="preserve">speed up </w:t>
      </w:r>
      <w:r w:rsidR="00DB0FE9">
        <w:t xml:space="preserve">production </w:t>
      </w:r>
      <w:r w:rsidR="006D2D00">
        <w:t>and could</w:t>
      </w:r>
      <w:r w:rsidR="003B40E6">
        <w:t xml:space="preserve"> also</w:t>
      </w:r>
      <w:r w:rsidR="006D2D00">
        <w:t xml:space="preserve"> </w:t>
      </w:r>
      <w:r w:rsidR="00F2523E">
        <w:t>help provide a seamless transition</w:t>
      </w:r>
      <w:r w:rsidR="003B40E6">
        <w:t xml:space="preserve"> to data scientists who are not familiar with</w:t>
      </w:r>
      <w:r w:rsidR="00AA4FD0">
        <w:t xml:space="preserve"> </w:t>
      </w:r>
      <w:r w:rsidR="00265C7F">
        <w:t xml:space="preserve">other </w:t>
      </w:r>
      <w:r w:rsidR="00AA4FD0">
        <w:t xml:space="preserve">languages </w:t>
      </w:r>
      <w:r w:rsidR="00265C7F">
        <w:t xml:space="preserve">that could be </w:t>
      </w:r>
      <w:r w:rsidR="00652BDC">
        <w:t xml:space="preserve">further </w:t>
      </w:r>
      <w:r w:rsidR="00265C7F">
        <w:t>implemented into SQL.</w:t>
      </w:r>
      <w:r w:rsidR="00F22E1F">
        <w:t xml:space="preserve"> </w:t>
      </w:r>
      <w:r w:rsidR="00D16F3E">
        <w:t xml:space="preserve">Overall, </w:t>
      </w:r>
      <w:r w:rsidR="008E5851">
        <w:t xml:space="preserve">if </w:t>
      </w:r>
      <w:r w:rsidR="00D16F3E">
        <w:t xml:space="preserve">SQL </w:t>
      </w:r>
      <w:r w:rsidR="008E5851">
        <w:t>incorporated other languages that support</w:t>
      </w:r>
      <w:r w:rsidR="00E15088">
        <w:t xml:space="preserve"> </w:t>
      </w:r>
      <w:r w:rsidR="00BB60F5">
        <w:t>being able to create</w:t>
      </w:r>
      <w:r w:rsidR="008E5851">
        <w:t xml:space="preserve"> </w:t>
      </w:r>
      <w:r w:rsidR="00D16F3E">
        <w:t xml:space="preserve">artificial intelligence </w:t>
      </w:r>
      <w:r w:rsidR="00E15088">
        <w:t xml:space="preserve">code </w:t>
      </w:r>
      <w:r w:rsidR="00D16F3E">
        <w:t>into the language</w:t>
      </w:r>
      <w:r w:rsidR="00E15088">
        <w:t>, it</w:t>
      </w:r>
      <w:r w:rsidR="00D16F3E">
        <w:t xml:space="preserve"> c</w:t>
      </w:r>
      <w:r w:rsidR="00F86075">
        <w:t xml:space="preserve">ould be </w:t>
      </w:r>
      <w:r w:rsidR="00652BDC">
        <w:t>revolutionary for the language</w:t>
      </w:r>
      <w:r w:rsidR="00F86075">
        <w:t xml:space="preserve"> if done correctly and accurately.</w:t>
      </w:r>
      <w:r w:rsidR="00F22E1F">
        <w:t xml:space="preserve"> </w:t>
      </w:r>
    </w:p>
    <w:p w14:paraId="278C4E9E" w14:textId="336175AB" w:rsidR="00114BD8" w:rsidRPr="00FC0A8E" w:rsidRDefault="008436EB" w:rsidP="00F2073B">
      <w:pPr>
        <w:pStyle w:val="AckHead"/>
        <w:rPr>
          <w:b/>
          <w:bCs w:val="0"/>
          <w:sz w:val="22"/>
          <w:szCs w:val="22"/>
        </w:rPr>
      </w:pPr>
      <w:r w:rsidRPr="00FC0A8E">
        <w:rPr>
          <w:b/>
          <w:bCs w:val="0"/>
          <w:sz w:val="22"/>
          <w:szCs w:val="22"/>
        </w:rPr>
        <w:t>5 Future Work</w:t>
      </w:r>
    </w:p>
    <w:p w14:paraId="24151D97" w14:textId="43A634E3" w:rsidR="00462552" w:rsidRDefault="00114BD8" w:rsidP="00F2073B">
      <w:pPr>
        <w:pStyle w:val="AckHead"/>
        <w:rPr>
          <w:b/>
        </w:rPr>
      </w:pPr>
      <w:r>
        <w:t xml:space="preserve">As </w:t>
      </w:r>
      <w:r w:rsidR="00EE5D63">
        <w:t xml:space="preserve">this paper </w:t>
      </w:r>
      <w:r w:rsidR="180D627A" w:rsidRPr="183D14E2">
        <w:t>ends</w:t>
      </w:r>
      <w:r w:rsidR="00EE5D63">
        <w:t xml:space="preserve">, future research related to the topic and hypothesis could include </w:t>
      </w:r>
      <w:r w:rsidR="002827F3">
        <w:t xml:space="preserve">researching </w:t>
      </w:r>
      <w:r w:rsidR="00EE5D63">
        <w:t xml:space="preserve">how to incorporate SQL databases with </w:t>
      </w:r>
      <w:r w:rsidR="00483F74">
        <w:t>artificial intelligence</w:t>
      </w:r>
      <w:r w:rsidR="00EE5D63">
        <w:t xml:space="preserve">. Someone could implement an AI </w:t>
      </w:r>
      <w:r w:rsidR="00021859">
        <w:t xml:space="preserve">model </w:t>
      </w:r>
      <w:r w:rsidR="00EE5D63">
        <w:t xml:space="preserve">into their company’s </w:t>
      </w:r>
      <w:r w:rsidR="00413D3E">
        <w:t xml:space="preserve">SQL </w:t>
      </w:r>
      <w:r w:rsidR="00EE5D63">
        <w:t>database management system</w:t>
      </w:r>
      <w:r w:rsidR="00792812">
        <w:t>.</w:t>
      </w:r>
      <w:r w:rsidR="00EE5D63">
        <w:t xml:space="preserve"> </w:t>
      </w:r>
      <w:r w:rsidR="00792812">
        <w:t xml:space="preserve">Then, the researcher could use that </w:t>
      </w:r>
      <w:r w:rsidR="00763147">
        <w:t xml:space="preserve">in their company </w:t>
      </w:r>
      <w:r w:rsidR="00792812">
        <w:t xml:space="preserve">on a day-to-day basis along with human data </w:t>
      </w:r>
      <w:r w:rsidR="004419FF">
        <w:t>scientist</w:t>
      </w:r>
      <w:r w:rsidR="00792812">
        <w:t xml:space="preserve">s to write </w:t>
      </w:r>
      <w:r w:rsidR="00763147">
        <w:t xml:space="preserve">a paper </w:t>
      </w:r>
      <w:r w:rsidR="00792812">
        <w:t xml:space="preserve">about whether the AI proved to produce better </w:t>
      </w:r>
      <w:r w:rsidR="002827F3">
        <w:t xml:space="preserve">predictive </w:t>
      </w:r>
      <w:r w:rsidR="00792812">
        <w:t>results than humans</w:t>
      </w:r>
      <w:r w:rsidR="002827F3">
        <w:t xml:space="preserve"> do</w:t>
      </w:r>
      <w:r w:rsidR="00792812">
        <w:t>. However, this could potentially pose a threat to several data analysts’ jobs if the AI’s data was significantly better than the human</w:t>
      </w:r>
      <w:r w:rsidR="00174727">
        <w:t>’</w:t>
      </w:r>
      <w:r w:rsidR="00792812">
        <w:t>s.</w:t>
      </w:r>
      <w:r w:rsidR="00B22FE3">
        <w:t xml:space="preserve"> </w:t>
      </w:r>
      <w:r w:rsidR="00324884">
        <w:t xml:space="preserve">From this research, it could be </w:t>
      </w:r>
      <w:r w:rsidR="005251F1">
        <w:t>further</w:t>
      </w:r>
      <w:r w:rsidR="00324884">
        <w:t xml:space="preserve"> </w:t>
      </w:r>
      <w:r w:rsidR="00812998">
        <w:t>elaborated on</w:t>
      </w:r>
      <w:r w:rsidR="00324884">
        <w:t xml:space="preserve"> </w:t>
      </w:r>
      <w:r w:rsidR="00550F7E">
        <w:t>whether</w:t>
      </w:r>
      <w:r w:rsidR="00324884">
        <w:t xml:space="preserve"> artificial intelligence should be slowed down to prevent the job loss</w:t>
      </w:r>
      <w:r w:rsidR="00812998">
        <w:t>es</w:t>
      </w:r>
      <w:r w:rsidR="00324884">
        <w:t xml:space="preserve"> of humans</w:t>
      </w:r>
      <w:r w:rsidR="005251F1">
        <w:t>. Humans must</w:t>
      </w:r>
      <w:r w:rsidR="001610E0">
        <w:t xml:space="preserve"> have jobs to</w:t>
      </w:r>
      <w:r w:rsidR="005251F1">
        <w:t xml:space="preserve"> make money to be able to survive, but artificial intelligence only survives on </w:t>
      </w:r>
      <w:r w:rsidR="00812998">
        <w:t xml:space="preserve">computers powered by </w:t>
      </w:r>
      <w:r w:rsidR="001610E0">
        <w:t xml:space="preserve">electrical power. Is it ethical to keep creating </w:t>
      </w:r>
      <w:r w:rsidR="00A9273D">
        <w:t xml:space="preserve">technology that surpasses </w:t>
      </w:r>
      <w:r w:rsidR="00E97F65">
        <w:t xml:space="preserve">a </w:t>
      </w:r>
      <w:r w:rsidR="00A9273D">
        <w:t>human</w:t>
      </w:r>
      <w:r w:rsidR="00E97F65">
        <w:t>’</w:t>
      </w:r>
      <w:r w:rsidR="00A9273D">
        <w:t xml:space="preserve">s </w:t>
      </w:r>
      <w:r w:rsidR="00A9273D">
        <w:lastRenderedPageBreak/>
        <w:t xml:space="preserve">ability if it leads to taking away </w:t>
      </w:r>
      <w:r w:rsidR="00E97F65">
        <w:t xml:space="preserve">the </w:t>
      </w:r>
      <w:r w:rsidR="00A9273D">
        <w:t xml:space="preserve">jobs </w:t>
      </w:r>
      <w:r w:rsidR="00E97F65">
        <w:t>of</w:t>
      </w:r>
      <w:r w:rsidR="00A9273D">
        <w:t xml:space="preserve"> several trained specialists</w:t>
      </w:r>
      <w:r w:rsidR="00313790">
        <w:t xml:space="preserve"> who have worked th</w:t>
      </w:r>
      <w:r w:rsidR="003D02E3">
        <w:t xml:space="preserve">is career their </w:t>
      </w:r>
      <w:r w:rsidR="00313790">
        <w:t>whole lives</w:t>
      </w:r>
      <w:r w:rsidR="00A9273D">
        <w:t>?</w:t>
      </w:r>
    </w:p>
    <w:p w14:paraId="53F34872" w14:textId="3C70BB27" w:rsidR="001C4DD9" w:rsidRDefault="00AA5BF1" w:rsidP="001C4DD9">
      <w:pPr>
        <w:pStyle w:val="ReferenceHead"/>
        <w:rPr>
          <w14:ligatures w14:val="standard"/>
        </w:rPr>
      </w:pPr>
      <w:r w:rsidRPr="00586A35">
        <w:rPr>
          <w14:ligatures w14:val="standard"/>
        </w:rPr>
        <w:t>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800"/>
      </w:tblGrid>
      <w:tr w:rsidR="008877B0" w:rsidRPr="00C24D47" w14:paraId="3AF47C2D" w14:textId="77777777" w:rsidTr="008C0735">
        <w:trPr>
          <w:tblCellSpacing w:w="15" w:type="dxa"/>
        </w:trPr>
        <w:tc>
          <w:tcPr>
            <w:tcW w:w="0" w:type="auto"/>
            <w:hideMark/>
          </w:tcPr>
          <w:p w14:paraId="47B9B8D4" w14:textId="04E3C194" w:rsidR="008877B0" w:rsidRPr="00C24D47" w:rsidRDefault="008877B0" w:rsidP="008C0735">
            <w:pPr>
              <w:pStyle w:val="Bibliography"/>
              <w:rPr>
                <w:noProof/>
                <w:sz w:val="14"/>
                <w:szCs w:val="14"/>
              </w:rPr>
            </w:pPr>
            <w:r w:rsidRPr="00C24D47">
              <w:rPr>
                <w:noProof/>
                <w:sz w:val="14"/>
                <w:szCs w:val="14"/>
              </w:rPr>
              <w:t xml:space="preserve">[1] G. Harrison, "The Lessons of Database History," </w:t>
            </w:r>
            <w:r w:rsidRPr="00C24D47">
              <w:rPr>
                <w:i/>
                <w:iCs/>
                <w:noProof/>
                <w:sz w:val="14"/>
                <w:szCs w:val="14"/>
              </w:rPr>
              <w:t xml:space="preserve">Database Trends and Applications, </w:t>
            </w:r>
            <w:r w:rsidRPr="00C24D47">
              <w:rPr>
                <w:noProof/>
                <w:sz w:val="14"/>
                <w:szCs w:val="14"/>
              </w:rPr>
              <w:t xml:space="preserve">vol. 29, no. 3, p. 54, 2015. </w:t>
            </w:r>
          </w:p>
        </w:tc>
      </w:tr>
      <w:tr w:rsidR="008877B0" w:rsidRPr="00C24D47" w14:paraId="2571EC10" w14:textId="77777777" w:rsidTr="008C0735">
        <w:trPr>
          <w:tblCellSpacing w:w="15" w:type="dxa"/>
        </w:trPr>
        <w:tc>
          <w:tcPr>
            <w:tcW w:w="0" w:type="auto"/>
            <w:hideMark/>
          </w:tcPr>
          <w:p w14:paraId="504C980C" w14:textId="0CB55445" w:rsidR="008877B0" w:rsidRPr="00C24D47" w:rsidRDefault="008877B0" w:rsidP="008C0735">
            <w:pPr>
              <w:pStyle w:val="Bibliography"/>
              <w:rPr>
                <w:noProof/>
                <w:sz w:val="14"/>
                <w:szCs w:val="14"/>
              </w:rPr>
            </w:pPr>
            <w:r w:rsidRPr="00C24D47">
              <w:rPr>
                <w:noProof/>
                <w:sz w:val="14"/>
                <w:szCs w:val="14"/>
              </w:rPr>
              <w:t xml:space="preserve">[2] D. D. Chamberlin, "Early History of SQL," </w:t>
            </w:r>
            <w:r w:rsidRPr="00C24D47">
              <w:rPr>
                <w:i/>
                <w:iCs/>
                <w:noProof/>
                <w:sz w:val="14"/>
                <w:szCs w:val="14"/>
              </w:rPr>
              <w:t xml:space="preserve">IEEE Annals of the History of Computing, </w:t>
            </w:r>
            <w:r w:rsidRPr="00C24D47">
              <w:rPr>
                <w:noProof/>
                <w:sz w:val="14"/>
                <w:szCs w:val="14"/>
              </w:rPr>
              <w:t xml:space="preserve">vol. 34, no. 4, pp. 78-82, 21 November 2012. </w:t>
            </w:r>
          </w:p>
        </w:tc>
      </w:tr>
      <w:tr w:rsidR="008877B0" w:rsidRPr="00C24D47" w14:paraId="45372FB1" w14:textId="77777777" w:rsidTr="008C0735">
        <w:trPr>
          <w:tblCellSpacing w:w="15" w:type="dxa"/>
        </w:trPr>
        <w:tc>
          <w:tcPr>
            <w:tcW w:w="0" w:type="auto"/>
            <w:hideMark/>
          </w:tcPr>
          <w:p w14:paraId="1E79E447" w14:textId="74551364" w:rsidR="008877B0" w:rsidRPr="00C24D47" w:rsidRDefault="008877B0" w:rsidP="008C0735">
            <w:pPr>
              <w:pStyle w:val="Bibliography"/>
              <w:rPr>
                <w:noProof/>
                <w:sz w:val="14"/>
                <w:szCs w:val="14"/>
              </w:rPr>
            </w:pPr>
            <w:r w:rsidRPr="00C24D47">
              <w:rPr>
                <w:noProof/>
                <w:sz w:val="14"/>
                <w:szCs w:val="14"/>
              </w:rPr>
              <w:t xml:space="preserve">[3] C. McGeever, "Structured query language," </w:t>
            </w:r>
            <w:r w:rsidRPr="00C24D47">
              <w:rPr>
                <w:i/>
                <w:iCs/>
                <w:noProof/>
                <w:sz w:val="14"/>
                <w:szCs w:val="14"/>
              </w:rPr>
              <w:t xml:space="preserve">Computerworld, </w:t>
            </w:r>
            <w:r w:rsidRPr="00C24D47">
              <w:rPr>
                <w:noProof/>
                <w:sz w:val="14"/>
                <w:szCs w:val="14"/>
              </w:rPr>
              <w:t xml:space="preserve">vol. 34, no. 20, p. 70, 15 May 2000. </w:t>
            </w:r>
          </w:p>
        </w:tc>
      </w:tr>
      <w:tr w:rsidR="008877B0" w:rsidRPr="00C24D47" w14:paraId="74CCDE99" w14:textId="77777777" w:rsidTr="008C0735">
        <w:trPr>
          <w:tblCellSpacing w:w="15" w:type="dxa"/>
        </w:trPr>
        <w:tc>
          <w:tcPr>
            <w:tcW w:w="0" w:type="auto"/>
            <w:hideMark/>
          </w:tcPr>
          <w:p w14:paraId="712D601B" w14:textId="584F0C93" w:rsidR="008877B0" w:rsidRPr="00C24D47" w:rsidRDefault="008877B0" w:rsidP="008C0735">
            <w:pPr>
              <w:pStyle w:val="Bibliography"/>
              <w:rPr>
                <w:noProof/>
                <w:sz w:val="14"/>
                <w:szCs w:val="14"/>
              </w:rPr>
            </w:pPr>
            <w:r w:rsidRPr="00C24D47">
              <w:rPr>
                <w:noProof/>
                <w:sz w:val="14"/>
                <w:szCs w:val="14"/>
              </w:rPr>
              <w:t xml:space="preserve">[4] P. J. Pratt, A Guide to SQL Second Edition, Boston: boyd &amp; fraser publishing company, 1991. </w:t>
            </w:r>
          </w:p>
        </w:tc>
      </w:tr>
      <w:tr w:rsidR="008877B0" w:rsidRPr="00C24D47" w14:paraId="5EF907E0" w14:textId="77777777" w:rsidTr="008C0735">
        <w:trPr>
          <w:tblCellSpacing w:w="15" w:type="dxa"/>
        </w:trPr>
        <w:tc>
          <w:tcPr>
            <w:tcW w:w="0" w:type="auto"/>
            <w:hideMark/>
          </w:tcPr>
          <w:p w14:paraId="012661AA" w14:textId="77777777" w:rsidR="008877B0" w:rsidRDefault="00802999" w:rsidP="008C0735">
            <w:pPr>
              <w:pStyle w:val="Bibliography"/>
              <w:rPr>
                <w:noProof/>
                <w:sz w:val="14"/>
                <w:szCs w:val="14"/>
              </w:rPr>
            </w:pPr>
            <w:r w:rsidRPr="00C24D47">
              <w:rPr>
                <w:noProof/>
                <w:sz w:val="14"/>
                <w:szCs w:val="14"/>
              </w:rPr>
              <w:t xml:space="preserve">[5] </w:t>
            </w:r>
            <w:r w:rsidR="008877B0" w:rsidRPr="00C24D47">
              <w:rPr>
                <w:noProof/>
                <w:sz w:val="14"/>
                <w:szCs w:val="14"/>
              </w:rPr>
              <w:t xml:space="preserve">C. Date, A Guide to The SQL Standard, Reading, Massachusetts: Addison-Wesley Publishing Company, 1987. </w:t>
            </w:r>
          </w:p>
          <w:p w14:paraId="03ECF1DB" w14:textId="30D4FAEE" w:rsidR="00C24D47" w:rsidRDefault="00C24D47" w:rsidP="00C24D47">
            <w:pPr>
              <w:rPr>
                <w:sz w:val="14"/>
                <w:szCs w:val="14"/>
              </w:rPr>
            </w:pPr>
            <w:r>
              <w:rPr>
                <w:sz w:val="14"/>
                <w:szCs w:val="14"/>
              </w:rPr>
              <w:t>[6] M. Terwilliger, Class Lecture, Topic: “</w:t>
            </w:r>
            <w:proofErr w:type="spellStart"/>
            <w:r>
              <w:rPr>
                <w:sz w:val="14"/>
                <w:szCs w:val="14"/>
              </w:rPr>
              <w:t>Jupyter</w:t>
            </w:r>
            <w:proofErr w:type="spellEnd"/>
            <w:r>
              <w:rPr>
                <w:sz w:val="14"/>
                <w:szCs w:val="14"/>
              </w:rPr>
              <w:t xml:space="preserve">, Python Modules, the ML Pipeline, Supervised Learning”, CS470, College of Business and Technology, University of North Alabama, Florence, </w:t>
            </w:r>
            <w:proofErr w:type="gramStart"/>
            <w:r>
              <w:rPr>
                <w:sz w:val="14"/>
                <w:szCs w:val="14"/>
              </w:rPr>
              <w:t>Feb,</w:t>
            </w:r>
            <w:proofErr w:type="gramEnd"/>
            <w:r>
              <w:rPr>
                <w:sz w:val="14"/>
                <w:szCs w:val="14"/>
              </w:rPr>
              <w:t xml:space="preserve"> 5, 2024.</w:t>
            </w:r>
          </w:p>
          <w:p w14:paraId="108BE058" w14:textId="4E7A9E3B" w:rsidR="00C24D47" w:rsidRDefault="00C24D47" w:rsidP="00C24D47">
            <w:pPr>
              <w:rPr>
                <w:sz w:val="14"/>
                <w:szCs w:val="14"/>
              </w:rPr>
            </w:pPr>
            <w:r>
              <w:rPr>
                <w:sz w:val="14"/>
                <w:szCs w:val="14"/>
              </w:rPr>
              <w:t>[7] M. Terwilliger, Class Lecture, Topic: “Regression (single and multiple variables)</w:t>
            </w:r>
            <w:r w:rsidR="00D914C2">
              <w:rPr>
                <w:sz w:val="14"/>
                <w:szCs w:val="14"/>
              </w:rPr>
              <w:t xml:space="preserve">”, CS470, College of Business and Technology, University of North Alabama, Florence, </w:t>
            </w:r>
            <w:proofErr w:type="gramStart"/>
            <w:r w:rsidR="00D914C2">
              <w:rPr>
                <w:sz w:val="14"/>
                <w:szCs w:val="14"/>
              </w:rPr>
              <w:t>Feb,</w:t>
            </w:r>
            <w:proofErr w:type="gramEnd"/>
            <w:r w:rsidR="00D914C2">
              <w:rPr>
                <w:sz w:val="14"/>
                <w:szCs w:val="14"/>
              </w:rPr>
              <w:t xml:space="preserve"> 14, 2024.</w:t>
            </w:r>
          </w:p>
          <w:p w14:paraId="52812D07" w14:textId="5F6103F8" w:rsidR="00D914C2" w:rsidRDefault="00D914C2" w:rsidP="00C24D47">
            <w:pPr>
              <w:rPr>
                <w:noProof/>
                <w:sz w:val="14"/>
                <w:szCs w:val="14"/>
              </w:rPr>
            </w:pPr>
            <w:r>
              <w:rPr>
                <w:sz w:val="14"/>
                <w:szCs w:val="14"/>
              </w:rPr>
              <w:t>[8] O. Jeremiah, “How to Perform Machine Learning Tasks with Python and SQL</w:t>
            </w:r>
            <w:r w:rsidR="00FF3C89">
              <w:rPr>
                <w:sz w:val="14"/>
                <w:szCs w:val="14"/>
              </w:rPr>
              <w:t xml:space="preserve">,” </w:t>
            </w:r>
            <w:proofErr w:type="spellStart"/>
            <w:r w:rsidR="00FF3C89">
              <w:rPr>
                <w:sz w:val="14"/>
                <w:szCs w:val="14"/>
              </w:rPr>
              <w:t>FreeCodeCamp</w:t>
            </w:r>
            <w:proofErr w:type="spellEnd"/>
            <w:r w:rsidR="00FF3C89">
              <w:rPr>
                <w:sz w:val="14"/>
                <w:szCs w:val="14"/>
              </w:rPr>
              <w:t xml:space="preserve">, 9 March 2023. [Online]. Available: </w:t>
            </w:r>
            <w:r w:rsidR="009D37C7" w:rsidRPr="009D37C7">
              <w:rPr>
                <w:noProof/>
                <w:sz w:val="14"/>
                <w:szCs w:val="14"/>
              </w:rPr>
              <w:t>https://www.freecodecamp.org/news/machine-learning-with-python-and-sql/</w:t>
            </w:r>
            <w:r w:rsidR="00FF3C89" w:rsidRPr="00FF3C89">
              <w:rPr>
                <w:noProof/>
                <w:sz w:val="14"/>
                <w:szCs w:val="14"/>
              </w:rPr>
              <w:t>.</w:t>
            </w:r>
            <w:r w:rsidR="009D37C7">
              <w:rPr>
                <w:noProof/>
                <w:sz w:val="14"/>
                <w:szCs w:val="14"/>
              </w:rPr>
              <w:t xml:space="preserve"> [Accessed 6 April 2024].</w:t>
            </w:r>
          </w:p>
          <w:p w14:paraId="60DB052A" w14:textId="5C402C09" w:rsidR="00F83914" w:rsidRPr="00C24D47" w:rsidRDefault="00F83914" w:rsidP="00C24D47">
            <w:pPr>
              <w:rPr>
                <w:sz w:val="14"/>
                <w:szCs w:val="14"/>
              </w:rPr>
            </w:pPr>
            <w:r>
              <w:rPr>
                <w:sz w:val="14"/>
                <w:szCs w:val="14"/>
              </w:rPr>
              <w:t>[9] V. Magallanes, “Harnessing the Power of SQL and AI for Predictive Analytics and Forecasting with Python,” Medium, 6 Feb 2024. [Online]</w:t>
            </w:r>
            <w:r w:rsidR="00F92EB6">
              <w:rPr>
                <w:sz w:val="14"/>
                <w:szCs w:val="14"/>
              </w:rPr>
              <w:t xml:space="preserve">. Available: </w:t>
            </w:r>
            <w:r w:rsidR="00F92EB6" w:rsidRPr="00DE7FAA">
              <w:rPr>
                <w:noProof/>
                <w:sz w:val="14"/>
                <w:szCs w:val="14"/>
              </w:rPr>
              <w:t>https://medium.com/@amb39305/harnessing-the-power-of-sql-and-ai-for-predictive-analytics-and-forecasting-with-python-147bd59759df</w:t>
            </w:r>
            <w:r w:rsidR="00F92EB6">
              <w:rPr>
                <w:noProof/>
                <w:sz w:val="14"/>
                <w:szCs w:val="14"/>
              </w:rPr>
              <w:t xml:space="preserve">. </w:t>
            </w:r>
            <w:r w:rsidR="00DE7FAA">
              <w:rPr>
                <w:noProof/>
                <w:sz w:val="14"/>
                <w:szCs w:val="14"/>
              </w:rPr>
              <w:t>[Accessed 6 April 2024].</w:t>
            </w:r>
          </w:p>
          <w:p w14:paraId="728477E9" w14:textId="497EFFA4" w:rsidR="004F6978" w:rsidRPr="00C24D47" w:rsidRDefault="004F6978" w:rsidP="004F6978">
            <w:pPr>
              <w:rPr>
                <w:sz w:val="14"/>
                <w:szCs w:val="14"/>
              </w:rPr>
            </w:pPr>
          </w:p>
        </w:tc>
      </w:tr>
    </w:tbl>
    <w:p w14:paraId="27B780FA" w14:textId="51151F5D" w:rsidR="00802999" w:rsidRPr="00C24D47" w:rsidRDefault="00802999" w:rsidP="00802999">
      <w:pPr>
        <w:pStyle w:val="ReferenceHead"/>
        <w:rPr>
          <w:b w:val="0"/>
          <w:bCs/>
          <w:sz w:val="14"/>
          <w:szCs w:val="14"/>
          <w14:ligatures w14:val="standard"/>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800"/>
      </w:tblGrid>
      <w:tr w:rsidR="00802999" w:rsidRPr="00C24D47" w14:paraId="175A74B3" w14:textId="77777777" w:rsidTr="008C0735">
        <w:trPr>
          <w:tblCellSpacing w:w="15" w:type="dxa"/>
        </w:trPr>
        <w:tc>
          <w:tcPr>
            <w:tcW w:w="0" w:type="auto"/>
            <w:hideMark/>
          </w:tcPr>
          <w:p w14:paraId="45DBABCB" w14:textId="04D9E0D5" w:rsidR="00802999" w:rsidRPr="00FF3C89" w:rsidRDefault="00802999" w:rsidP="008C0735">
            <w:pPr>
              <w:pStyle w:val="Bibliography"/>
              <w:rPr>
                <w:noProof/>
                <w:szCs w:val="18"/>
              </w:rPr>
            </w:pPr>
          </w:p>
        </w:tc>
      </w:tr>
      <w:tr w:rsidR="00802999" w:rsidRPr="00C24D47" w14:paraId="7F1D3323" w14:textId="77777777" w:rsidTr="008C0735">
        <w:trPr>
          <w:tblCellSpacing w:w="15" w:type="dxa"/>
        </w:trPr>
        <w:tc>
          <w:tcPr>
            <w:tcW w:w="0" w:type="auto"/>
            <w:hideMark/>
          </w:tcPr>
          <w:p w14:paraId="043BA45D" w14:textId="2D688139" w:rsidR="00802999" w:rsidRPr="00FF3C89" w:rsidRDefault="00802999" w:rsidP="008C0735">
            <w:pPr>
              <w:pStyle w:val="Bibliography"/>
              <w:rPr>
                <w:noProof/>
                <w:szCs w:val="18"/>
              </w:rPr>
            </w:pPr>
          </w:p>
        </w:tc>
      </w:tr>
    </w:tbl>
    <w:p w14:paraId="484CFAA5" w14:textId="7174C507" w:rsidR="00802999" w:rsidRPr="00257B89" w:rsidRDefault="00802999" w:rsidP="00802999">
      <w:pPr>
        <w:pStyle w:val="ReferenceHead"/>
        <w:rPr>
          <w:b w:val="0"/>
          <w:bCs/>
          <w:sz w:val="14"/>
          <w:szCs w:val="14"/>
          <w14:ligatures w14:val="standard"/>
        </w:rPr>
      </w:pPr>
    </w:p>
    <w:p w14:paraId="3ACC3929" w14:textId="77777777" w:rsidR="008877B0" w:rsidRDefault="008877B0" w:rsidP="001C4DD9">
      <w:pPr>
        <w:pStyle w:val="ReferenceHead"/>
        <w:rPr>
          <w14:ligatures w14:val="standard"/>
        </w:rPr>
      </w:pPr>
    </w:p>
    <w:p w14:paraId="21EAB46D" w14:textId="21C8BE51" w:rsidR="00586A35" w:rsidRPr="00586A35" w:rsidRDefault="00586A35" w:rsidP="00C14A4F">
      <w:pPr>
        <w:pStyle w:val="MetadataHead"/>
        <w:rPr>
          <w:color w:val="auto"/>
          <w:sz w:val="14"/>
          <w:szCs w:val="14"/>
          <w14:ligatures w14:val="standard"/>
        </w:rPr>
      </w:pPr>
      <w:bookmarkStart w:id="0" w:name="intm"/>
      <w:bookmarkEnd w:id="0"/>
    </w:p>
    <w:sectPr w:rsidR="00586A35" w:rsidRPr="00586A35" w:rsidSect="00D32CF3">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8AFC5" w14:textId="77777777" w:rsidR="00D32CF3" w:rsidRDefault="00D32CF3">
      <w:r>
        <w:separator/>
      </w:r>
    </w:p>
  </w:endnote>
  <w:endnote w:type="continuationSeparator" w:id="0">
    <w:p w14:paraId="3B69304A" w14:textId="77777777" w:rsidR="00D32CF3" w:rsidRDefault="00D32CF3">
      <w:r>
        <w:continuationSeparator/>
      </w:r>
    </w:p>
  </w:endnote>
  <w:endnote w:type="continuationNotice" w:id="1">
    <w:p w14:paraId="1EA3E954" w14:textId="77777777" w:rsidR="00D32CF3" w:rsidRDefault="00D32C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DA1B0" w14:textId="77777777" w:rsidR="00586A35" w:rsidRPr="00586A35" w:rsidRDefault="00586A35" w:rsidP="00586A35">
    <w:pPr>
      <w:pStyle w:val="Footer"/>
      <w:rPr>
        <w:rStyle w:val="PageNumber"/>
        <w:rFonts w:ascii="Linux Biolinum" w:hAnsi="Linux Biolinum" w:cs="Linux Biolinum"/>
      </w:rPr>
    </w:pPr>
  </w:p>
  <w:p w14:paraId="3C30AB63"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F1ABD"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6B17A" w14:textId="77777777" w:rsidR="00D32CF3" w:rsidRDefault="00D32CF3">
      <w:r>
        <w:separator/>
      </w:r>
    </w:p>
  </w:footnote>
  <w:footnote w:type="continuationSeparator" w:id="0">
    <w:p w14:paraId="71DB9746" w14:textId="77777777" w:rsidR="00D32CF3" w:rsidRDefault="00D32CF3">
      <w:r>
        <w:continuationSeparator/>
      </w:r>
    </w:p>
  </w:footnote>
  <w:footnote w:type="continuationNotice" w:id="1">
    <w:p w14:paraId="188839FC" w14:textId="77777777" w:rsidR="00D32CF3" w:rsidRDefault="00D32C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3327CBD" w14:textId="77777777" w:rsidTr="00586A35">
      <w:tc>
        <w:tcPr>
          <w:tcW w:w="2500" w:type="pct"/>
          <w:vAlign w:val="center"/>
        </w:tcPr>
        <w:p w14:paraId="7D14E452" w14:textId="5F0722DF" w:rsidR="00586A35" w:rsidRPr="00586A35" w:rsidRDefault="009347C0"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The Evolution of SQL Databases</w:t>
          </w:r>
          <w:r w:rsidR="00586A35" w:rsidRPr="00586A35">
            <w:rPr>
              <w:rFonts w:ascii="Linux Biolinum" w:hAnsi="Linux Biolinum" w:cs="Linux Biolinum"/>
            </w:rPr>
            <w:t xml:space="preserve">, </w:t>
          </w:r>
          <w:r>
            <w:rPr>
              <w:rFonts w:ascii="Linux Biolinum" w:hAnsi="Linux Biolinum" w:cs="Linux Biolinum"/>
            </w:rPr>
            <w:t xml:space="preserve">April </w:t>
          </w:r>
          <w:r w:rsidR="00586A35" w:rsidRPr="00586A35">
            <w:rPr>
              <w:rFonts w:ascii="Linux Biolinum" w:hAnsi="Linux Biolinum" w:cs="Linux Biolinum"/>
            </w:rPr>
            <w:t>2</w:t>
          </w:r>
          <w:r>
            <w:rPr>
              <w:rFonts w:ascii="Linux Biolinum" w:hAnsi="Linux Biolinum" w:cs="Linux Biolinum"/>
            </w:rPr>
            <w:t>024</w:t>
          </w:r>
          <w:r w:rsidR="00586A35" w:rsidRPr="00586A35">
            <w:rPr>
              <w:rFonts w:ascii="Linux Biolinum" w:hAnsi="Linux Biolinum" w:cs="Linux Biolinum"/>
            </w:rPr>
            <w:t xml:space="preserve">, </w:t>
          </w:r>
          <w:r>
            <w:rPr>
              <w:rFonts w:ascii="Linux Biolinum" w:hAnsi="Linux Biolinum" w:cs="Linux Biolinum"/>
            </w:rPr>
            <w:t>Florence</w:t>
          </w:r>
          <w:r w:rsidR="00586A35" w:rsidRPr="00586A35">
            <w:rPr>
              <w:rFonts w:ascii="Linux Biolinum" w:hAnsi="Linux Biolinum" w:cs="Linux Biolinum"/>
            </w:rPr>
            <w:t xml:space="preserve">, </w:t>
          </w:r>
          <w:r>
            <w:rPr>
              <w:rFonts w:ascii="Linux Biolinum" w:hAnsi="Linux Biolinum" w:cs="Linux Biolinum"/>
            </w:rPr>
            <w:t>Alabama</w:t>
          </w:r>
          <w:r w:rsidR="00586A35" w:rsidRPr="00586A35">
            <w:rPr>
              <w:rFonts w:ascii="Linux Biolinum" w:hAnsi="Linux Biolinum" w:cs="Linux Biolinum"/>
            </w:rPr>
            <w:t xml:space="preserve"> USA</w:t>
          </w:r>
        </w:p>
      </w:tc>
      <w:tc>
        <w:tcPr>
          <w:tcW w:w="2500" w:type="pct"/>
          <w:vAlign w:val="center"/>
        </w:tcPr>
        <w:p w14:paraId="2588264F" w14:textId="6277C1D6" w:rsidR="00586A35" w:rsidRPr="00586A35" w:rsidRDefault="008436EB"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S</w:t>
          </w:r>
          <w:r w:rsidR="00586A35" w:rsidRPr="00586A35">
            <w:rPr>
              <w:rFonts w:ascii="Linux Biolinum" w:hAnsi="Linux Biolinum" w:cs="Linux Biolinum"/>
            </w:rPr>
            <w:t xml:space="preserve">. </w:t>
          </w:r>
          <w:r>
            <w:rPr>
              <w:rFonts w:ascii="Linux Biolinum" w:hAnsi="Linux Biolinum" w:cs="Linux Biolinum"/>
            </w:rPr>
            <w:t>Grossheim</w:t>
          </w:r>
        </w:p>
      </w:tc>
    </w:tr>
  </w:tbl>
  <w:p w14:paraId="72E848E8"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F1D3774" w14:textId="77777777" w:rsidTr="00586A35">
      <w:tc>
        <w:tcPr>
          <w:tcW w:w="2500" w:type="pct"/>
          <w:vAlign w:val="center"/>
        </w:tcPr>
        <w:p w14:paraId="7DA1BF3E" w14:textId="1509C9E0" w:rsidR="00586A35" w:rsidRPr="00586A35" w:rsidRDefault="00DE0D82" w:rsidP="00586A35">
          <w:pPr>
            <w:pStyle w:val="Header"/>
            <w:tabs>
              <w:tab w:val="clear" w:pos="4320"/>
              <w:tab w:val="clear" w:pos="8640"/>
            </w:tabs>
            <w:jc w:val="left"/>
            <w:rPr>
              <w:rFonts w:ascii="Linux Biolinum" w:hAnsi="Linux Biolinum" w:cs="Linux Biolinum"/>
            </w:rPr>
          </w:pPr>
          <w:r>
            <w:rPr>
              <w:rFonts w:ascii="Linux Biolinum" w:hAnsi="Linux Biolinum" w:cs="Linux Biolinum"/>
            </w:rPr>
            <w:t>S. Grossheim</w:t>
          </w:r>
        </w:p>
      </w:tc>
      <w:tc>
        <w:tcPr>
          <w:tcW w:w="2500" w:type="pct"/>
          <w:vAlign w:val="center"/>
        </w:tcPr>
        <w:p w14:paraId="4132A629" w14:textId="16455473" w:rsidR="00586A35" w:rsidRPr="00586A35" w:rsidRDefault="00DE0D82"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The Evolution of SQL Databases</w:t>
          </w:r>
          <w:r w:rsidRPr="00586A35">
            <w:rPr>
              <w:rFonts w:ascii="Linux Biolinum" w:hAnsi="Linux Biolinum" w:cs="Linux Biolinum"/>
            </w:rPr>
            <w:t xml:space="preserve">, </w:t>
          </w:r>
          <w:r>
            <w:rPr>
              <w:rFonts w:ascii="Linux Biolinum" w:hAnsi="Linux Biolinum" w:cs="Linux Biolinum"/>
            </w:rPr>
            <w:t xml:space="preserve">April </w:t>
          </w:r>
          <w:r w:rsidRPr="00586A35">
            <w:rPr>
              <w:rFonts w:ascii="Linux Biolinum" w:hAnsi="Linux Biolinum" w:cs="Linux Biolinum"/>
            </w:rPr>
            <w:t>2</w:t>
          </w:r>
          <w:r>
            <w:rPr>
              <w:rFonts w:ascii="Linux Biolinum" w:hAnsi="Linux Biolinum" w:cs="Linux Biolinum"/>
            </w:rPr>
            <w:t>024</w:t>
          </w:r>
          <w:r w:rsidRPr="00586A35">
            <w:rPr>
              <w:rFonts w:ascii="Linux Biolinum" w:hAnsi="Linux Biolinum" w:cs="Linux Biolinum"/>
            </w:rPr>
            <w:t xml:space="preserve">, </w:t>
          </w:r>
          <w:r>
            <w:rPr>
              <w:rFonts w:ascii="Linux Biolinum" w:hAnsi="Linux Biolinum" w:cs="Linux Biolinum"/>
            </w:rPr>
            <w:t>Florence</w:t>
          </w:r>
          <w:r w:rsidRPr="00586A35">
            <w:rPr>
              <w:rFonts w:ascii="Linux Biolinum" w:hAnsi="Linux Biolinum" w:cs="Linux Biolinum"/>
            </w:rPr>
            <w:t xml:space="preserve">, </w:t>
          </w:r>
          <w:r>
            <w:rPr>
              <w:rFonts w:ascii="Linux Biolinum" w:hAnsi="Linux Biolinum" w:cs="Linux Biolinum"/>
            </w:rPr>
            <w:t>Alabama</w:t>
          </w:r>
          <w:r w:rsidRPr="00586A35">
            <w:rPr>
              <w:rFonts w:ascii="Linux Biolinum" w:hAnsi="Linux Biolinum" w:cs="Linux Biolinum"/>
            </w:rPr>
            <w:t xml:space="preserve"> USA</w:t>
          </w:r>
        </w:p>
      </w:tc>
    </w:tr>
  </w:tbl>
  <w:p w14:paraId="2EE53EB3"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4790234">
    <w:abstractNumId w:val="28"/>
  </w:num>
  <w:num w:numId="2" w16cid:durableId="1876580986">
    <w:abstractNumId w:val="14"/>
  </w:num>
  <w:num w:numId="3" w16cid:durableId="1254708275">
    <w:abstractNumId w:val="10"/>
  </w:num>
  <w:num w:numId="4" w16cid:durableId="894701558">
    <w:abstractNumId w:val="27"/>
  </w:num>
  <w:num w:numId="5" w16cid:durableId="1594362">
    <w:abstractNumId w:val="19"/>
  </w:num>
  <w:num w:numId="6" w16cid:durableId="1952853371">
    <w:abstractNumId w:val="15"/>
  </w:num>
  <w:num w:numId="7" w16cid:durableId="1724677231">
    <w:abstractNumId w:val="25"/>
  </w:num>
  <w:num w:numId="8" w16cid:durableId="215094107">
    <w:abstractNumId w:val="21"/>
  </w:num>
  <w:num w:numId="9" w16cid:durableId="1098990476">
    <w:abstractNumId w:val="24"/>
  </w:num>
  <w:num w:numId="10" w16cid:durableId="351614789">
    <w:abstractNumId w:val="9"/>
  </w:num>
  <w:num w:numId="11" w16cid:durableId="622346098">
    <w:abstractNumId w:val="7"/>
  </w:num>
  <w:num w:numId="12" w16cid:durableId="43412657">
    <w:abstractNumId w:val="6"/>
  </w:num>
  <w:num w:numId="13" w16cid:durableId="1403287066">
    <w:abstractNumId w:val="5"/>
  </w:num>
  <w:num w:numId="14" w16cid:durableId="606502102">
    <w:abstractNumId w:val="4"/>
  </w:num>
  <w:num w:numId="15" w16cid:durableId="1861166938">
    <w:abstractNumId w:val="8"/>
  </w:num>
  <w:num w:numId="16" w16cid:durableId="1768647831">
    <w:abstractNumId w:val="3"/>
  </w:num>
  <w:num w:numId="17" w16cid:durableId="1925258404">
    <w:abstractNumId w:val="2"/>
  </w:num>
  <w:num w:numId="18" w16cid:durableId="110563705">
    <w:abstractNumId w:val="1"/>
  </w:num>
  <w:num w:numId="19" w16cid:durableId="616522673">
    <w:abstractNumId w:val="0"/>
  </w:num>
  <w:num w:numId="20" w16cid:durableId="1816214951">
    <w:abstractNumId w:val="20"/>
  </w:num>
  <w:num w:numId="21" w16cid:durableId="1446121130">
    <w:abstractNumId w:val="23"/>
  </w:num>
  <w:num w:numId="22" w16cid:durableId="1293168339">
    <w:abstractNumId w:val="29"/>
  </w:num>
  <w:num w:numId="23" w16cid:durableId="745110058">
    <w:abstractNumId w:val="13"/>
  </w:num>
  <w:num w:numId="24" w16cid:durableId="379019656">
    <w:abstractNumId w:val="26"/>
  </w:num>
  <w:num w:numId="25" w16cid:durableId="1631090935">
    <w:abstractNumId w:val="22"/>
  </w:num>
  <w:num w:numId="26" w16cid:durableId="1459370185">
    <w:abstractNumId w:val="16"/>
  </w:num>
  <w:num w:numId="27" w16cid:durableId="101325930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09232684">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49968485">
    <w:abstractNumId w:val="17"/>
  </w:num>
  <w:num w:numId="30" w16cid:durableId="1875993948">
    <w:abstractNumId w:val="12"/>
  </w:num>
  <w:num w:numId="31" w16cid:durableId="770587162">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077B"/>
    <w:rsid w:val="000011DF"/>
    <w:rsid w:val="00001211"/>
    <w:rsid w:val="000019C1"/>
    <w:rsid w:val="00004D4D"/>
    <w:rsid w:val="0000598B"/>
    <w:rsid w:val="000115A8"/>
    <w:rsid w:val="00011E99"/>
    <w:rsid w:val="0001477D"/>
    <w:rsid w:val="000167B9"/>
    <w:rsid w:val="000205F4"/>
    <w:rsid w:val="00020B3E"/>
    <w:rsid w:val="00021859"/>
    <w:rsid w:val="0002504B"/>
    <w:rsid w:val="00025BD2"/>
    <w:rsid w:val="00026B1D"/>
    <w:rsid w:val="000307D0"/>
    <w:rsid w:val="0003238D"/>
    <w:rsid w:val="000352C4"/>
    <w:rsid w:val="00035FAD"/>
    <w:rsid w:val="0003621E"/>
    <w:rsid w:val="00036AC3"/>
    <w:rsid w:val="000377D1"/>
    <w:rsid w:val="0004092C"/>
    <w:rsid w:val="00041330"/>
    <w:rsid w:val="00045252"/>
    <w:rsid w:val="00046D38"/>
    <w:rsid w:val="00047398"/>
    <w:rsid w:val="00050262"/>
    <w:rsid w:val="00050EEF"/>
    <w:rsid w:val="000525AD"/>
    <w:rsid w:val="00052A1A"/>
    <w:rsid w:val="00052C34"/>
    <w:rsid w:val="000551C1"/>
    <w:rsid w:val="000560AA"/>
    <w:rsid w:val="00056777"/>
    <w:rsid w:val="00057DE9"/>
    <w:rsid w:val="000624EA"/>
    <w:rsid w:val="00062D29"/>
    <w:rsid w:val="00065A6F"/>
    <w:rsid w:val="00067748"/>
    <w:rsid w:val="00067DD4"/>
    <w:rsid w:val="000713CD"/>
    <w:rsid w:val="000727E8"/>
    <w:rsid w:val="00072E69"/>
    <w:rsid w:val="0007392C"/>
    <w:rsid w:val="000739F9"/>
    <w:rsid w:val="00075D0D"/>
    <w:rsid w:val="00077680"/>
    <w:rsid w:val="00080E27"/>
    <w:rsid w:val="000819C0"/>
    <w:rsid w:val="00083070"/>
    <w:rsid w:val="0008431E"/>
    <w:rsid w:val="000846D0"/>
    <w:rsid w:val="00085211"/>
    <w:rsid w:val="00086151"/>
    <w:rsid w:val="00086B81"/>
    <w:rsid w:val="00087FD5"/>
    <w:rsid w:val="00094D16"/>
    <w:rsid w:val="00094ED6"/>
    <w:rsid w:val="00097D25"/>
    <w:rsid w:val="000A041D"/>
    <w:rsid w:val="000A1FA5"/>
    <w:rsid w:val="000A569C"/>
    <w:rsid w:val="000A5EA8"/>
    <w:rsid w:val="000B0120"/>
    <w:rsid w:val="000B2452"/>
    <w:rsid w:val="000B363E"/>
    <w:rsid w:val="000B3DCE"/>
    <w:rsid w:val="000B6B7C"/>
    <w:rsid w:val="000C00CB"/>
    <w:rsid w:val="000C0390"/>
    <w:rsid w:val="000C050B"/>
    <w:rsid w:val="000C1C0B"/>
    <w:rsid w:val="000C37E9"/>
    <w:rsid w:val="000C5E45"/>
    <w:rsid w:val="000D1D47"/>
    <w:rsid w:val="000D1D84"/>
    <w:rsid w:val="000D2404"/>
    <w:rsid w:val="000D2FAF"/>
    <w:rsid w:val="000E118B"/>
    <w:rsid w:val="000E278E"/>
    <w:rsid w:val="000E431C"/>
    <w:rsid w:val="000E5832"/>
    <w:rsid w:val="000E64FC"/>
    <w:rsid w:val="000E7A87"/>
    <w:rsid w:val="000F0082"/>
    <w:rsid w:val="000F036F"/>
    <w:rsid w:val="000F0BC8"/>
    <w:rsid w:val="000F2DA2"/>
    <w:rsid w:val="000F30F6"/>
    <w:rsid w:val="000F4590"/>
    <w:rsid w:val="000F6090"/>
    <w:rsid w:val="00100D8F"/>
    <w:rsid w:val="00102250"/>
    <w:rsid w:val="001041A3"/>
    <w:rsid w:val="0010534D"/>
    <w:rsid w:val="00107A4E"/>
    <w:rsid w:val="001100D0"/>
    <w:rsid w:val="00114BD8"/>
    <w:rsid w:val="00114F0F"/>
    <w:rsid w:val="0011733C"/>
    <w:rsid w:val="00123A79"/>
    <w:rsid w:val="00123DB4"/>
    <w:rsid w:val="001241E0"/>
    <w:rsid w:val="00125AC6"/>
    <w:rsid w:val="00125CF6"/>
    <w:rsid w:val="001274EC"/>
    <w:rsid w:val="00127C16"/>
    <w:rsid w:val="00127C89"/>
    <w:rsid w:val="00127D30"/>
    <w:rsid w:val="0013113A"/>
    <w:rsid w:val="001314CF"/>
    <w:rsid w:val="00133833"/>
    <w:rsid w:val="001363F5"/>
    <w:rsid w:val="00140C02"/>
    <w:rsid w:val="00141A17"/>
    <w:rsid w:val="0014244B"/>
    <w:rsid w:val="00142CB3"/>
    <w:rsid w:val="00142FEA"/>
    <w:rsid w:val="001431E7"/>
    <w:rsid w:val="00143F29"/>
    <w:rsid w:val="00144545"/>
    <w:rsid w:val="001453E7"/>
    <w:rsid w:val="00145419"/>
    <w:rsid w:val="00145486"/>
    <w:rsid w:val="00147E8F"/>
    <w:rsid w:val="00152510"/>
    <w:rsid w:val="001532EC"/>
    <w:rsid w:val="00153CED"/>
    <w:rsid w:val="00155026"/>
    <w:rsid w:val="001558AD"/>
    <w:rsid w:val="001566AE"/>
    <w:rsid w:val="00157E17"/>
    <w:rsid w:val="001610E0"/>
    <w:rsid w:val="00161EC6"/>
    <w:rsid w:val="00162554"/>
    <w:rsid w:val="00162E4F"/>
    <w:rsid w:val="00167E90"/>
    <w:rsid w:val="001706FE"/>
    <w:rsid w:val="001724D9"/>
    <w:rsid w:val="00174727"/>
    <w:rsid w:val="001751F7"/>
    <w:rsid w:val="00175E5C"/>
    <w:rsid w:val="0017621F"/>
    <w:rsid w:val="001763D8"/>
    <w:rsid w:val="00176C9C"/>
    <w:rsid w:val="00193022"/>
    <w:rsid w:val="00193445"/>
    <w:rsid w:val="00193B59"/>
    <w:rsid w:val="001961CD"/>
    <w:rsid w:val="0019653F"/>
    <w:rsid w:val="001A03D4"/>
    <w:rsid w:val="001A06AF"/>
    <w:rsid w:val="001A2A5F"/>
    <w:rsid w:val="001A2F1B"/>
    <w:rsid w:val="001A43B1"/>
    <w:rsid w:val="001A6129"/>
    <w:rsid w:val="001A7160"/>
    <w:rsid w:val="001A71BB"/>
    <w:rsid w:val="001B0379"/>
    <w:rsid w:val="001B1AD7"/>
    <w:rsid w:val="001B29D6"/>
    <w:rsid w:val="001B78D2"/>
    <w:rsid w:val="001C12FA"/>
    <w:rsid w:val="001C201D"/>
    <w:rsid w:val="001C4960"/>
    <w:rsid w:val="001C4DD9"/>
    <w:rsid w:val="001C7873"/>
    <w:rsid w:val="001D5887"/>
    <w:rsid w:val="001E2720"/>
    <w:rsid w:val="001E71D7"/>
    <w:rsid w:val="001F4F18"/>
    <w:rsid w:val="001F59E4"/>
    <w:rsid w:val="001F720D"/>
    <w:rsid w:val="00201147"/>
    <w:rsid w:val="002012F0"/>
    <w:rsid w:val="00201B53"/>
    <w:rsid w:val="0020294A"/>
    <w:rsid w:val="00205350"/>
    <w:rsid w:val="002071A4"/>
    <w:rsid w:val="002116A1"/>
    <w:rsid w:val="00222B24"/>
    <w:rsid w:val="002233F8"/>
    <w:rsid w:val="00224B94"/>
    <w:rsid w:val="002300FE"/>
    <w:rsid w:val="002379F4"/>
    <w:rsid w:val="00241D55"/>
    <w:rsid w:val="00245119"/>
    <w:rsid w:val="00246DDE"/>
    <w:rsid w:val="00250FEF"/>
    <w:rsid w:val="002517CC"/>
    <w:rsid w:val="00252596"/>
    <w:rsid w:val="00257B89"/>
    <w:rsid w:val="00260980"/>
    <w:rsid w:val="00260D9C"/>
    <w:rsid w:val="00264B6B"/>
    <w:rsid w:val="00265C7F"/>
    <w:rsid w:val="00266DBE"/>
    <w:rsid w:val="00267768"/>
    <w:rsid w:val="00270347"/>
    <w:rsid w:val="0027195D"/>
    <w:rsid w:val="002738DA"/>
    <w:rsid w:val="00274B44"/>
    <w:rsid w:val="00274DE9"/>
    <w:rsid w:val="002759E7"/>
    <w:rsid w:val="00282789"/>
    <w:rsid w:val="002827F3"/>
    <w:rsid w:val="00284CC6"/>
    <w:rsid w:val="00284FAA"/>
    <w:rsid w:val="00286B57"/>
    <w:rsid w:val="00290972"/>
    <w:rsid w:val="00290DF5"/>
    <w:rsid w:val="00292645"/>
    <w:rsid w:val="002937A2"/>
    <w:rsid w:val="0029583F"/>
    <w:rsid w:val="002A4A3D"/>
    <w:rsid w:val="002A517A"/>
    <w:rsid w:val="002A7F4A"/>
    <w:rsid w:val="002B01E4"/>
    <w:rsid w:val="002B18CD"/>
    <w:rsid w:val="002B1F59"/>
    <w:rsid w:val="002B395C"/>
    <w:rsid w:val="002B460A"/>
    <w:rsid w:val="002B6008"/>
    <w:rsid w:val="002C1C96"/>
    <w:rsid w:val="002C270F"/>
    <w:rsid w:val="002C7E7D"/>
    <w:rsid w:val="002D09A3"/>
    <w:rsid w:val="002D26C4"/>
    <w:rsid w:val="002D2979"/>
    <w:rsid w:val="002D3E78"/>
    <w:rsid w:val="002D624A"/>
    <w:rsid w:val="002D7927"/>
    <w:rsid w:val="002E0D2B"/>
    <w:rsid w:val="002E18DA"/>
    <w:rsid w:val="002E5379"/>
    <w:rsid w:val="002E7FA8"/>
    <w:rsid w:val="002F069E"/>
    <w:rsid w:val="002F2289"/>
    <w:rsid w:val="002F2385"/>
    <w:rsid w:val="002F2959"/>
    <w:rsid w:val="002F2EB2"/>
    <w:rsid w:val="002F370F"/>
    <w:rsid w:val="002F4E49"/>
    <w:rsid w:val="002F6F18"/>
    <w:rsid w:val="00301459"/>
    <w:rsid w:val="00301545"/>
    <w:rsid w:val="00303FAD"/>
    <w:rsid w:val="00304421"/>
    <w:rsid w:val="003057B1"/>
    <w:rsid w:val="00307501"/>
    <w:rsid w:val="00312C0A"/>
    <w:rsid w:val="00313790"/>
    <w:rsid w:val="00315168"/>
    <w:rsid w:val="00316DBB"/>
    <w:rsid w:val="00317850"/>
    <w:rsid w:val="00321DDC"/>
    <w:rsid w:val="00322B3A"/>
    <w:rsid w:val="00324884"/>
    <w:rsid w:val="00326084"/>
    <w:rsid w:val="003261E4"/>
    <w:rsid w:val="0032775A"/>
    <w:rsid w:val="0033342D"/>
    <w:rsid w:val="003342CD"/>
    <w:rsid w:val="00336D12"/>
    <w:rsid w:val="00340C10"/>
    <w:rsid w:val="00341CDA"/>
    <w:rsid w:val="0034235E"/>
    <w:rsid w:val="0034246E"/>
    <w:rsid w:val="003427EE"/>
    <w:rsid w:val="003429C2"/>
    <w:rsid w:val="00350F52"/>
    <w:rsid w:val="00351A22"/>
    <w:rsid w:val="003554CE"/>
    <w:rsid w:val="00356296"/>
    <w:rsid w:val="00356C89"/>
    <w:rsid w:val="00357671"/>
    <w:rsid w:val="003613A3"/>
    <w:rsid w:val="003639D5"/>
    <w:rsid w:val="0036429F"/>
    <w:rsid w:val="003653BF"/>
    <w:rsid w:val="00366082"/>
    <w:rsid w:val="00367404"/>
    <w:rsid w:val="003677F3"/>
    <w:rsid w:val="00371A4C"/>
    <w:rsid w:val="00373175"/>
    <w:rsid w:val="0037572A"/>
    <w:rsid w:val="003764E1"/>
    <w:rsid w:val="00376CCC"/>
    <w:rsid w:val="0038080D"/>
    <w:rsid w:val="003826A0"/>
    <w:rsid w:val="00384522"/>
    <w:rsid w:val="00386C0C"/>
    <w:rsid w:val="003870F4"/>
    <w:rsid w:val="00390853"/>
    <w:rsid w:val="0039236A"/>
    <w:rsid w:val="00392395"/>
    <w:rsid w:val="003936B1"/>
    <w:rsid w:val="003944CF"/>
    <w:rsid w:val="003A1ABD"/>
    <w:rsid w:val="003A338E"/>
    <w:rsid w:val="003A431C"/>
    <w:rsid w:val="003A60B9"/>
    <w:rsid w:val="003B1CA3"/>
    <w:rsid w:val="003B40E6"/>
    <w:rsid w:val="003B44F3"/>
    <w:rsid w:val="003B63CB"/>
    <w:rsid w:val="003C1CDB"/>
    <w:rsid w:val="003C3338"/>
    <w:rsid w:val="003C608A"/>
    <w:rsid w:val="003C6F14"/>
    <w:rsid w:val="003D02E3"/>
    <w:rsid w:val="003D0D0D"/>
    <w:rsid w:val="003D0D7F"/>
    <w:rsid w:val="003D0DD2"/>
    <w:rsid w:val="003D1FAE"/>
    <w:rsid w:val="003D33FE"/>
    <w:rsid w:val="003D544B"/>
    <w:rsid w:val="003D6A1E"/>
    <w:rsid w:val="003D7001"/>
    <w:rsid w:val="003D77DB"/>
    <w:rsid w:val="003E40B8"/>
    <w:rsid w:val="003E6247"/>
    <w:rsid w:val="003E7153"/>
    <w:rsid w:val="003E7A49"/>
    <w:rsid w:val="003E7A58"/>
    <w:rsid w:val="003F117C"/>
    <w:rsid w:val="003F288D"/>
    <w:rsid w:val="003F2D9B"/>
    <w:rsid w:val="003F2DDB"/>
    <w:rsid w:val="003F4297"/>
    <w:rsid w:val="003F558A"/>
    <w:rsid w:val="003F5DAE"/>
    <w:rsid w:val="003F5F3D"/>
    <w:rsid w:val="003F7CA2"/>
    <w:rsid w:val="004002AE"/>
    <w:rsid w:val="00403B70"/>
    <w:rsid w:val="00405DA4"/>
    <w:rsid w:val="0040691A"/>
    <w:rsid w:val="00406A70"/>
    <w:rsid w:val="004128EE"/>
    <w:rsid w:val="00413B66"/>
    <w:rsid w:val="00413D3E"/>
    <w:rsid w:val="00414340"/>
    <w:rsid w:val="0041690B"/>
    <w:rsid w:val="004210A7"/>
    <w:rsid w:val="004213F2"/>
    <w:rsid w:val="00426A3E"/>
    <w:rsid w:val="00427C7D"/>
    <w:rsid w:val="00427EB6"/>
    <w:rsid w:val="00430D1B"/>
    <w:rsid w:val="00431CB0"/>
    <w:rsid w:val="004322B4"/>
    <w:rsid w:val="004322FE"/>
    <w:rsid w:val="004327C4"/>
    <w:rsid w:val="00433868"/>
    <w:rsid w:val="00433F0E"/>
    <w:rsid w:val="0043656E"/>
    <w:rsid w:val="00437AF9"/>
    <w:rsid w:val="004419FF"/>
    <w:rsid w:val="004426EF"/>
    <w:rsid w:val="00443F82"/>
    <w:rsid w:val="004440C3"/>
    <w:rsid w:val="00444A7E"/>
    <w:rsid w:val="00451721"/>
    <w:rsid w:val="004521F8"/>
    <w:rsid w:val="00453DB6"/>
    <w:rsid w:val="0046042C"/>
    <w:rsid w:val="0046046B"/>
    <w:rsid w:val="00460B9B"/>
    <w:rsid w:val="00462552"/>
    <w:rsid w:val="00465977"/>
    <w:rsid w:val="00470FF4"/>
    <w:rsid w:val="00473560"/>
    <w:rsid w:val="004740D5"/>
    <w:rsid w:val="004749AF"/>
    <w:rsid w:val="0048106F"/>
    <w:rsid w:val="0048126B"/>
    <w:rsid w:val="004825CE"/>
    <w:rsid w:val="004836A6"/>
    <w:rsid w:val="00483F74"/>
    <w:rsid w:val="00486911"/>
    <w:rsid w:val="00492EF4"/>
    <w:rsid w:val="004947C9"/>
    <w:rsid w:val="004955EC"/>
    <w:rsid w:val="00495781"/>
    <w:rsid w:val="00497365"/>
    <w:rsid w:val="004A0997"/>
    <w:rsid w:val="004A0E08"/>
    <w:rsid w:val="004A109D"/>
    <w:rsid w:val="004A1BC3"/>
    <w:rsid w:val="004A1C3D"/>
    <w:rsid w:val="004A3617"/>
    <w:rsid w:val="004A7556"/>
    <w:rsid w:val="004B0BF6"/>
    <w:rsid w:val="004B3018"/>
    <w:rsid w:val="004B3D45"/>
    <w:rsid w:val="004C00D4"/>
    <w:rsid w:val="004C1EDF"/>
    <w:rsid w:val="004C2D60"/>
    <w:rsid w:val="004C3305"/>
    <w:rsid w:val="004C468C"/>
    <w:rsid w:val="004C49F3"/>
    <w:rsid w:val="004C5B87"/>
    <w:rsid w:val="004C5BD0"/>
    <w:rsid w:val="004C6B2D"/>
    <w:rsid w:val="004C79D2"/>
    <w:rsid w:val="004D02BC"/>
    <w:rsid w:val="004D3B01"/>
    <w:rsid w:val="004D3B15"/>
    <w:rsid w:val="004E306B"/>
    <w:rsid w:val="004E659B"/>
    <w:rsid w:val="004E6B64"/>
    <w:rsid w:val="004E7371"/>
    <w:rsid w:val="004F00FF"/>
    <w:rsid w:val="004F6978"/>
    <w:rsid w:val="005008DC"/>
    <w:rsid w:val="0050103C"/>
    <w:rsid w:val="005010AE"/>
    <w:rsid w:val="005022F8"/>
    <w:rsid w:val="005041C6"/>
    <w:rsid w:val="00504C8B"/>
    <w:rsid w:val="005050E3"/>
    <w:rsid w:val="00506EF6"/>
    <w:rsid w:val="005130D1"/>
    <w:rsid w:val="005153AC"/>
    <w:rsid w:val="00515C96"/>
    <w:rsid w:val="00515D40"/>
    <w:rsid w:val="005160AB"/>
    <w:rsid w:val="005170CE"/>
    <w:rsid w:val="00523CD9"/>
    <w:rsid w:val="005251F1"/>
    <w:rsid w:val="0052776F"/>
    <w:rsid w:val="00537AA0"/>
    <w:rsid w:val="00540596"/>
    <w:rsid w:val="00540B03"/>
    <w:rsid w:val="00540C55"/>
    <w:rsid w:val="00541DB2"/>
    <w:rsid w:val="00543E75"/>
    <w:rsid w:val="00545FD6"/>
    <w:rsid w:val="00550C8B"/>
    <w:rsid w:val="00550F7E"/>
    <w:rsid w:val="00551881"/>
    <w:rsid w:val="0055199A"/>
    <w:rsid w:val="005528F6"/>
    <w:rsid w:val="00554C46"/>
    <w:rsid w:val="00556456"/>
    <w:rsid w:val="0056110F"/>
    <w:rsid w:val="00561F93"/>
    <w:rsid w:val="00564F96"/>
    <w:rsid w:val="00566941"/>
    <w:rsid w:val="00570465"/>
    <w:rsid w:val="00575FCB"/>
    <w:rsid w:val="00580297"/>
    <w:rsid w:val="005844D7"/>
    <w:rsid w:val="00584ADD"/>
    <w:rsid w:val="00584F41"/>
    <w:rsid w:val="0058578F"/>
    <w:rsid w:val="00586A35"/>
    <w:rsid w:val="00587283"/>
    <w:rsid w:val="00590D33"/>
    <w:rsid w:val="00592413"/>
    <w:rsid w:val="005927BE"/>
    <w:rsid w:val="00596082"/>
    <w:rsid w:val="00596F2A"/>
    <w:rsid w:val="005A6C5E"/>
    <w:rsid w:val="005B1A39"/>
    <w:rsid w:val="005B280F"/>
    <w:rsid w:val="005B2ED3"/>
    <w:rsid w:val="005B493F"/>
    <w:rsid w:val="005B4FC9"/>
    <w:rsid w:val="005B5DC0"/>
    <w:rsid w:val="005C0062"/>
    <w:rsid w:val="005C3D72"/>
    <w:rsid w:val="005C5E36"/>
    <w:rsid w:val="005C6027"/>
    <w:rsid w:val="005C65FD"/>
    <w:rsid w:val="005C6F04"/>
    <w:rsid w:val="005D0695"/>
    <w:rsid w:val="005D0CCE"/>
    <w:rsid w:val="005D25C4"/>
    <w:rsid w:val="005D3DE0"/>
    <w:rsid w:val="005D40F5"/>
    <w:rsid w:val="005D58C0"/>
    <w:rsid w:val="005D73A5"/>
    <w:rsid w:val="005D75B1"/>
    <w:rsid w:val="005D7E6E"/>
    <w:rsid w:val="005E013D"/>
    <w:rsid w:val="005E03ED"/>
    <w:rsid w:val="005E0A09"/>
    <w:rsid w:val="005E22A3"/>
    <w:rsid w:val="005F1837"/>
    <w:rsid w:val="005F1BF2"/>
    <w:rsid w:val="005F2016"/>
    <w:rsid w:val="005F30FF"/>
    <w:rsid w:val="005F7B98"/>
    <w:rsid w:val="00600DE8"/>
    <w:rsid w:val="00601A1A"/>
    <w:rsid w:val="006021D2"/>
    <w:rsid w:val="00602FC2"/>
    <w:rsid w:val="00607A60"/>
    <w:rsid w:val="0061273A"/>
    <w:rsid w:val="00612C56"/>
    <w:rsid w:val="00612E4E"/>
    <w:rsid w:val="00613891"/>
    <w:rsid w:val="00614435"/>
    <w:rsid w:val="00616A16"/>
    <w:rsid w:val="00617497"/>
    <w:rsid w:val="00621D6E"/>
    <w:rsid w:val="00623378"/>
    <w:rsid w:val="006241DC"/>
    <w:rsid w:val="00625138"/>
    <w:rsid w:val="00626F27"/>
    <w:rsid w:val="0062796C"/>
    <w:rsid w:val="006317A6"/>
    <w:rsid w:val="00633BA7"/>
    <w:rsid w:val="0063608B"/>
    <w:rsid w:val="00636483"/>
    <w:rsid w:val="00644AC8"/>
    <w:rsid w:val="00650463"/>
    <w:rsid w:val="006514CD"/>
    <w:rsid w:val="0065275A"/>
    <w:rsid w:val="00652BDC"/>
    <w:rsid w:val="0065336F"/>
    <w:rsid w:val="006533C1"/>
    <w:rsid w:val="00654D92"/>
    <w:rsid w:val="00656359"/>
    <w:rsid w:val="00660626"/>
    <w:rsid w:val="00660A05"/>
    <w:rsid w:val="0066239A"/>
    <w:rsid w:val="00662A8D"/>
    <w:rsid w:val="00664FEB"/>
    <w:rsid w:val="00665F12"/>
    <w:rsid w:val="00670649"/>
    <w:rsid w:val="006713BA"/>
    <w:rsid w:val="00671E64"/>
    <w:rsid w:val="00675128"/>
    <w:rsid w:val="00677335"/>
    <w:rsid w:val="006779BE"/>
    <w:rsid w:val="00680B79"/>
    <w:rsid w:val="0068636F"/>
    <w:rsid w:val="006863F2"/>
    <w:rsid w:val="00686B0A"/>
    <w:rsid w:val="00686E07"/>
    <w:rsid w:val="00691C55"/>
    <w:rsid w:val="0069472B"/>
    <w:rsid w:val="00694749"/>
    <w:rsid w:val="00695748"/>
    <w:rsid w:val="00696563"/>
    <w:rsid w:val="006978B2"/>
    <w:rsid w:val="0069798D"/>
    <w:rsid w:val="006A058F"/>
    <w:rsid w:val="006A0E87"/>
    <w:rsid w:val="006A1447"/>
    <w:rsid w:val="006A22F6"/>
    <w:rsid w:val="006A29E8"/>
    <w:rsid w:val="006A39C1"/>
    <w:rsid w:val="006A4F64"/>
    <w:rsid w:val="006A7C24"/>
    <w:rsid w:val="006A7D1A"/>
    <w:rsid w:val="006B4224"/>
    <w:rsid w:val="006B4623"/>
    <w:rsid w:val="006B6218"/>
    <w:rsid w:val="006B6762"/>
    <w:rsid w:val="006B751E"/>
    <w:rsid w:val="006C4BE3"/>
    <w:rsid w:val="006C6CC4"/>
    <w:rsid w:val="006D0E9B"/>
    <w:rsid w:val="006D1E36"/>
    <w:rsid w:val="006D2239"/>
    <w:rsid w:val="006D2D00"/>
    <w:rsid w:val="006D4E8C"/>
    <w:rsid w:val="006E0D12"/>
    <w:rsid w:val="006E33C0"/>
    <w:rsid w:val="006E4407"/>
    <w:rsid w:val="006E45CA"/>
    <w:rsid w:val="006E54FF"/>
    <w:rsid w:val="006E6267"/>
    <w:rsid w:val="006E7653"/>
    <w:rsid w:val="006F050A"/>
    <w:rsid w:val="006F1391"/>
    <w:rsid w:val="006F1681"/>
    <w:rsid w:val="006F1EE4"/>
    <w:rsid w:val="006F593F"/>
    <w:rsid w:val="006F5D81"/>
    <w:rsid w:val="006F798A"/>
    <w:rsid w:val="0070070A"/>
    <w:rsid w:val="00700C45"/>
    <w:rsid w:val="00700F8E"/>
    <w:rsid w:val="00701716"/>
    <w:rsid w:val="00701856"/>
    <w:rsid w:val="00701FA6"/>
    <w:rsid w:val="0070306F"/>
    <w:rsid w:val="0070473B"/>
    <w:rsid w:val="00704E39"/>
    <w:rsid w:val="007051DA"/>
    <w:rsid w:val="0070531E"/>
    <w:rsid w:val="00714DF9"/>
    <w:rsid w:val="007152C8"/>
    <w:rsid w:val="00715700"/>
    <w:rsid w:val="00717FB2"/>
    <w:rsid w:val="00720A5F"/>
    <w:rsid w:val="0072209D"/>
    <w:rsid w:val="00723B04"/>
    <w:rsid w:val="007249CB"/>
    <w:rsid w:val="00725BA5"/>
    <w:rsid w:val="0072709A"/>
    <w:rsid w:val="00727914"/>
    <w:rsid w:val="00727EBD"/>
    <w:rsid w:val="00732243"/>
    <w:rsid w:val="00732D22"/>
    <w:rsid w:val="007334D9"/>
    <w:rsid w:val="007336E3"/>
    <w:rsid w:val="007419A8"/>
    <w:rsid w:val="0074213C"/>
    <w:rsid w:val="00742D05"/>
    <w:rsid w:val="00743328"/>
    <w:rsid w:val="007451FF"/>
    <w:rsid w:val="00745373"/>
    <w:rsid w:val="00747E69"/>
    <w:rsid w:val="00751EC1"/>
    <w:rsid w:val="00752225"/>
    <w:rsid w:val="00752709"/>
    <w:rsid w:val="007531B2"/>
    <w:rsid w:val="00753548"/>
    <w:rsid w:val="00755C3E"/>
    <w:rsid w:val="00763147"/>
    <w:rsid w:val="007631EC"/>
    <w:rsid w:val="007634B2"/>
    <w:rsid w:val="00763BF0"/>
    <w:rsid w:val="00764059"/>
    <w:rsid w:val="007647B0"/>
    <w:rsid w:val="00765265"/>
    <w:rsid w:val="007661D2"/>
    <w:rsid w:val="00770482"/>
    <w:rsid w:val="0077359D"/>
    <w:rsid w:val="00775BB1"/>
    <w:rsid w:val="007800CE"/>
    <w:rsid w:val="00780227"/>
    <w:rsid w:val="007827E6"/>
    <w:rsid w:val="00782C9C"/>
    <w:rsid w:val="00783ECB"/>
    <w:rsid w:val="0079258F"/>
    <w:rsid w:val="00792812"/>
    <w:rsid w:val="00793451"/>
    <w:rsid w:val="00793808"/>
    <w:rsid w:val="00794B2F"/>
    <w:rsid w:val="007956F6"/>
    <w:rsid w:val="00796650"/>
    <w:rsid w:val="0079682F"/>
    <w:rsid w:val="00797D60"/>
    <w:rsid w:val="007A0534"/>
    <w:rsid w:val="007A1ADC"/>
    <w:rsid w:val="007A3874"/>
    <w:rsid w:val="007A3F4E"/>
    <w:rsid w:val="007A41D7"/>
    <w:rsid w:val="007A481F"/>
    <w:rsid w:val="007A502C"/>
    <w:rsid w:val="007A579F"/>
    <w:rsid w:val="007B3DC8"/>
    <w:rsid w:val="007B407E"/>
    <w:rsid w:val="007C1040"/>
    <w:rsid w:val="007C2F40"/>
    <w:rsid w:val="007C43F3"/>
    <w:rsid w:val="007C57E7"/>
    <w:rsid w:val="007D102E"/>
    <w:rsid w:val="007D1DC4"/>
    <w:rsid w:val="007D3C28"/>
    <w:rsid w:val="007D4678"/>
    <w:rsid w:val="007D4C58"/>
    <w:rsid w:val="007E0B4F"/>
    <w:rsid w:val="007E1891"/>
    <w:rsid w:val="007E2F2C"/>
    <w:rsid w:val="007E587C"/>
    <w:rsid w:val="007E7648"/>
    <w:rsid w:val="007F17EA"/>
    <w:rsid w:val="007F2D1D"/>
    <w:rsid w:val="007F3A1E"/>
    <w:rsid w:val="007F4395"/>
    <w:rsid w:val="007F4E77"/>
    <w:rsid w:val="007F5C9C"/>
    <w:rsid w:val="007F6084"/>
    <w:rsid w:val="008005A7"/>
    <w:rsid w:val="008011E1"/>
    <w:rsid w:val="008017CD"/>
    <w:rsid w:val="0080193E"/>
    <w:rsid w:val="00801968"/>
    <w:rsid w:val="008022D6"/>
    <w:rsid w:val="00802999"/>
    <w:rsid w:val="00802E06"/>
    <w:rsid w:val="008051C3"/>
    <w:rsid w:val="00805B9D"/>
    <w:rsid w:val="00807340"/>
    <w:rsid w:val="00810CE2"/>
    <w:rsid w:val="00812998"/>
    <w:rsid w:val="00812C0B"/>
    <w:rsid w:val="0081336A"/>
    <w:rsid w:val="008138BB"/>
    <w:rsid w:val="008150D4"/>
    <w:rsid w:val="00816A3D"/>
    <w:rsid w:val="0082100E"/>
    <w:rsid w:val="00821343"/>
    <w:rsid w:val="00821690"/>
    <w:rsid w:val="00823170"/>
    <w:rsid w:val="00824131"/>
    <w:rsid w:val="00824DEA"/>
    <w:rsid w:val="008313F7"/>
    <w:rsid w:val="00831C1C"/>
    <w:rsid w:val="00832AAB"/>
    <w:rsid w:val="00834204"/>
    <w:rsid w:val="0083708D"/>
    <w:rsid w:val="0083735E"/>
    <w:rsid w:val="00837CBF"/>
    <w:rsid w:val="008436EB"/>
    <w:rsid w:val="00843705"/>
    <w:rsid w:val="00845FCC"/>
    <w:rsid w:val="008472F2"/>
    <w:rsid w:val="00847A31"/>
    <w:rsid w:val="00847FF4"/>
    <w:rsid w:val="00850D0C"/>
    <w:rsid w:val="008524A5"/>
    <w:rsid w:val="0085553A"/>
    <w:rsid w:val="00856900"/>
    <w:rsid w:val="0086192C"/>
    <w:rsid w:val="00861A93"/>
    <w:rsid w:val="00864B3D"/>
    <w:rsid w:val="00865916"/>
    <w:rsid w:val="00871E83"/>
    <w:rsid w:val="0088223E"/>
    <w:rsid w:val="00882367"/>
    <w:rsid w:val="008877B0"/>
    <w:rsid w:val="008901DE"/>
    <w:rsid w:val="0089066F"/>
    <w:rsid w:val="00891182"/>
    <w:rsid w:val="0089155B"/>
    <w:rsid w:val="00891A1D"/>
    <w:rsid w:val="00892354"/>
    <w:rsid w:val="00892C7F"/>
    <w:rsid w:val="00894749"/>
    <w:rsid w:val="008949E1"/>
    <w:rsid w:val="00895942"/>
    <w:rsid w:val="00896FA4"/>
    <w:rsid w:val="0089707F"/>
    <w:rsid w:val="00897171"/>
    <w:rsid w:val="008A0D21"/>
    <w:rsid w:val="008A1B6E"/>
    <w:rsid w:val="008A202F"/>
    <w:rsid w:val="008A320F"/>
    <w:rsid w:val="008A39FF"/>
    <w:rsid w:val="008A3ADB"/>
    <w:rsid w:val="008A4579"/>
    <w:rsid w:val="008A665A"/>
    <w:rsid w:val="008A795B"/>
    <w:rsid w:val="008B1D66"/>
    <w:rsid w:val="008B1EFD"/>
    <w:rsid w:val="008B28C3"/>
    <w:rsid w:val="008B36D5"/>
    <w:rsid w:val="008B4DFF"/>
    <w:rsid w:val="008B710D"/>
    <w:rsid w:val="008C48E1"/>
    <w:rsid w:val="008C670E"/>
    <w:rsid w:val="008C6E83"/>
    <w:rsid w:val="008C72C9"/>
    <w:rsid w:val="008D017D"/>
    <w:rsid w:val="008D4A83"/>
    <w:rsid w:val="008D4C66"/>
    <w:rsid w:val="008D601D"/>
    <w:rsid w:val="008E03C4"/>
    <w:rsid w:val="008E1571"/>
    <w:rsid w:val="008E2455"/>
    <w:rsid w:val="008E28F4"/>
    <w:rsid w:val="008E4223"/>
    <w:rsid w:val="008E5851"/>
    <w:rsid w:val="008E5FC9"/>
    <w:rsid w:val="008E7606"/>
    <w:rsid w:val="008F06AB"/>
    <w:rsid w:val="008F6724"/>
    <w:rsid w:val="008F6FB8"/>
    <w:rsid w:val="00900F42"/>
    <w:rsid w:val="009010B7"/>
    <w:rsid w:val="0090171D"/>
    <w:rsid w:val="00901F75"/>
    <w:rsid w:val="009023FA"/>
    <w:rsid w:val="00902584"/>
    <w:rsid w:val="009038B2"/>
    <w:rsid w:val="00904CBF"/>
    <w:rsid w:val="009073E1"/>
    <w:rsid w:val="009101AD"/>
    <w:rsid w:val="0091487F"/>
    <w:rsid w:val="00914915"/>
    <w:rsid w:val="00914968"/>
    <w:rsid w:val="009172EF"/>
    <w:rsid w:val="00921BDA"/>
    <w:rsid w:val="0092209C"/>
    <w:rsid w:val="00922D48"/>
    <w:rsid w:val="009238C9"/>
    <w:rsid w:val="00925C4D"/>
    <w:rsid w:val="009268B7"/>
    <w:rsid w:val="00926E45"/>
    <w:rsid w:val="009274F2"/>
    <w:rsid w:val="00931F2B"/>
    <w:rsid w:val="00932662"/>
    <w:rsid w:val="009347C0"/>
    <w:rsid w:val="00934FE1"/>
    <w:rsid w:val="0093521C"/>
    <w:rsid w:val="00936367"/>
    <w:rsid w:val="009364D9"/>
    <w:rsid w:val="00936F8D"/>
    <w:rsid w:val="009370C2"/>
    <w:rsid w:val="00941E17"/>
    <w:rsid w:val="00942783"/>
    <w:rsid w:val="0094278A"/>
    <w:rsid w:val="009433BD"/>
    <w:rsid w:val="00943627"/>
    <w:rsid w:val="00943DCF"/>
    <w:rsid w:val="009446F1"/>
    <w:rsid w:val="00945208"/>
    <w:rsid w:val="0095071A"/>
    <w:rsid w:val="00950E2B"/>
    <w:rsid w:val="00951C71"/>
    <w:rsid w:val="00952055"/>
    <w:rsid w:val="00952994"/>
    <w:rsid w:val="00955039"/>
    <w:rsid w:val="009551CE"/>
    <w:rsid w:val="00955704"/>
    <w:rsid w:val="00956AD4"/>
    <w:rsid w:val="0096110A"/>
    <w:rsid w:val="00962503"/>
    <w:rsid w:val="009628F3"/>
    <w:rsid w:val="00964F17"/>
    <w:rsid w:val="009654BD"/>
    <w:rsid w:val="00966299"/>
    <w:rsid w:val="009668DE"/>
    <w:rsid w:val="00966FBF"/>
    <w:rsid w:val="00970815"/>
    <w:rsid w:val="00971FFD"/>
    <w:rsid w:val="009722B7"/>
    <w:rsid w:val="0097633F"/>
    <w:rsid w:val="00976413"/>
    <w:rsid w:val="00980684"/>
    <w:rsid w:val="009817A3"/>
    <w:rsid w:val="00982C4C"/>
    <w:rsid w:val="00986039"/>
    <w:rsid w:val="009872A5"/>
    <w:rsid w:val="0098757A"/>
    <w:rsid w:val="009923C7"/>
    <w:rsid w:val="00997504"/>
    <w:rsid w:val="0099759A"/>
    <w:rsid w:val="009978A7"/>
    <w:rsid w:val="009A1BDB"/>
    <w:rsid w:val="009A3632"/>
    <w:rsid w:val="009A4088"/>
    <w:rsid w:val="009A422B"/>
    <w:rsid w:val="009A6CC3"/>
    <w:rsid w:val="009A7399"/>
    <w:rsid w:val="009B00DC"/>
    <w:rsid w:val="009B12B1"/>
    <w:rsid w:val="009B14FA"/>
    <w:rsid w:val="009B1C66"/>
    <w:rsid w:val="009B6AE9"/>
    <w:rsid w:val="009B7559"/>
    <w:rsid w:val="009D1E5B"/>
    <w:rsid w:val="009D2BA5"/>
    <w:rsid w:val="009D37C7"/>
    <w:rsid w:val="009D3C3B"/>
    <w:rsid w:val="009D46EA"/>
    <w:rsid w:val="009E03C2"/>
    <w:rsid w:val="009E054A"/>
    <w:rsid w:val="009E0F06"/>
    <w:rsid w:val="009E3515"/>
    <w:rsid w:val="009E56C5"/>
    <w:rsid w:val="009E5D6E"/>
    <w:rsid w:val="009E7D2D"/>
    <w:rsid w:val="009F2055"/>
    <w:rsid w:val="009F2833"/>
    <w:rsid w:val="009F6B19"/>
    <w:rsid w:val="00A012F5"/>
    <w:rsid w:val="00A0135C"/>
    <w:rsid w:val="00A03274"/>
    <w:rsid w:val="00A04BCD"/>
    <w:rsid w:val="00A12291"/>
    <w:rsid w:val="00A124DF"/>
    <w:rsid w:val="00A12E4D"/>
    <w:rsid w:val="00A1373D"/>
    <w:rsid w:val="00A15152"/>
    <w:rsid w:val="00A155F9"/>
    <w:rsid w:val="00A15A95"/>
    <w:rsid w:val="00A164B7"/>
    <w:rsid w:val="00A17537"/>
    <w:rsid w:val="00A21DEF"/>
    <w:rsid w:val="00A22419"/>
    <w:rsid w:val="00A22826"/>
    <w:rsid w:val="00A24965"/>
    <w:rsid w:val="00A25F36"/>
    <w:rsid w:val="00A27419"/>
    <w:rsid w:val="00A27C7C"/>
    <w:rsid w:val="00A305AB"/>
    <w:rsid w:val="00A319FD"/>
    <w:rsid w:val="00A336BE"/>
    <w:rsid w:val="00A36E4B"/>
    <w:rsid w:val="00A37B7D"/>
    <w:rsid w:val="00A40D24"/>
    <w:rsid w:val="00A41176"/>
    <w:rsid w:val="00A4146E"/>
    <w:rsid w:val="00A42874"/>
    <w:rsid w:val="00A429ED"/>
    <w:rsid w:val="00A462C6"/>
    <w:rsid w:val="00A4778A"/>
    <w:rsid w:val="00A50AA0"/>
    <w:rsid w:val="00A522BF"/>
    <w:rsid w:val="00A538F0"/>
    <w:rsid w:val="00A55023"/>
    <w:rsid w:val="00A6338D"/>
    <w:rsid w:val="00A63821"/>
    <w:rsid w:val="00A739CB"/>
    <w:rsid w:val="00A75047"/>
    <w:rsid w:val="00A77CB8"/>
    <w:rsid w:val="00A8090A"/>
    <w:rsid w:val="00A8317A"/>
    <w:rsid w:val="00A8494E"/>
    <w:rsid w:val="00A84C73"/>
    <w:rsid w:val="00A8507F"/>
    <w:rsid w:val="00A879B9"/>
    <w:rsid w:val="00A91E16"/>
    <w:rsid w:val="00A9273D"/>
    <w:rsid w:val="00A95518"/>
    <w:rsid w:val="00A97005"/>
    <w:rsid w:val="00AA10C4"/>
    <w:rsid w:val="00AA2BC1"/>
    <w:rsid w:val="00AA36C3"/>
    <w:rsid w:val="00AA4FD0"/>
    <w:rsid w:val="00AA57D8"/>
    <w:rsid w:val="00AA5BF1"/>
    <w:rsid w:val="00AA67FB"/>
    <w:rsid w:val="00AA6E2B"/>
    <w:rsid w:val="00AA7319"/>
    <w:rsid w:val="00AB0733"/>
    <w:rsid w:val="00AB21AA"/>
    <w:rsid w:val="00AB2327"/>
    <w:rsid w:val="00AB5498"/>
    <w:rsid w:val="00AB6EF2"/>
    <w:rsid w:val="00AC02AF"/>
    <w:rsid w:val="00AC4630"/>
    <w:rsid w:val="00AC5919"/>
    <w:rsid w:val="00AC6870"/>
    <w:rsid w:val="00AD0294"/>
    <w:rsid w:val="00AD10F4"/>
    <w:rsid w:val="00AD3A2C"/>
    <w:rsid w:val="00AD7B01"/>
    <w:rsid w:val="00AE056A"/>
    <w:rsid w:val="00AE1158"/>
    <w:rsid w:val="00AE1E64"/>
    <w:rsid w:val="00AE201B"/>
    <w:rsid w:val="00AE6136"/>
    <w:rsid w:val="00AF20B8"/>
    <w:rsid w:val="00AF3150"/>
    <w:rsid w:val="00AF343D"/>
    <w:rsid w:val="00AF35B7"/>
    <w:rsid w:val="00AF5864"/>
    <w:rsid w:val="00AF6FDB"/>
    <w:rsid w:val="00B0456B"/>
    <w:rsid w:val="00B05BAE"/>
    <w:rsid w:val="00B106B4"/>
    <w:rsid w:val="00B13E4F"/>
    <w:rsid w:val="00B14E51"/>
    <w:rsid w:val="00B15A21"/>
    <w:rsid w:val="00B1638F"/>
    <w:rsid w:val="00B17CF9"/>
    <w:rsid w:val="00B2006B"/>
    <w:rsid w:val="00B20439"/>
    <w:rsid w:val="00B21988"/>
    <w:rsid w:val="00B21D13"/>
    <w:rsid w:val="00B22FE3"/>
    <w:rsid w:val="00B235CF"/>
    <w:rsid w:val="00B24D7F"/>
    <w:rsid w:val="00B25467"/>
    <w:rsid w:val="00B25737"/>
    <w:rsid w:val="00B27084"/>
    <w:rsid w:val="00B31E2F"/>
    <w:rsid w:val="00B33258"/>
    <w:rsid w:val="00B33269"/>
    <w:rsid w:val="00B34852"/>
    <w:rsid w:val="00B350C9"/>
    <w:rsid w:val="00B3715C"/>
    <w:rsid w:val="00B40080"/>
    <w:rsid w:val="00B4052C"/>
    <w:rsid w:val="00B41CB4"/>
    <w:rsid w:val="00B43D73"/>
    <w:rsid w:val="00B46551"/>
    <w:rsid w:val="00B511D3"/>
    <w:rsid w:val="00B51A8A"/>
    <w:rsid w:val="00B51DB5"/>
    <w:rsid w:val="00B51ECD"/>
    <w:rsid w:val="00B52487"/>
    <w:rsid w:val="00B527C9"/>
    <w:rsid w:val="00B52D73"/>
    <w:rsid w:val="00B55BBC"/>
    <w:rsid w:val="00B56DC2"/>
    <w:rsid w:val="00B61445"/>
    <w:rsid w:val="00B61AB8"/>
    <w:rsid w:val="00B61DDD"/>
    <w:rsid w:val="00B64687"/>
    <w:rsid w:val="00B64DD4"/>
    <w:rsid w:val="00B64F13"/>
    <w:rsid w:val="00B65035"/>
    <w:rsid w:val="00B7036B"/>
    <w:rsid w:val="00B73491"/>
    <w:rsid w:val="00B73DEA"/>
    <w:rsid w:val="00B80C38"/>
    <w:rsid w:val="00B867D4"/>
    <w:rsid w:val="00B914A9"/>
    <w:rsid w:val="00B93134"/>
    <w:rsid w:val="00BA00DF"/>
    <w:rsid w:val="00BA0BD3"/>
    <w:rsid w:val="00BA2756"/>
    <w:rsid w:val="00BA3B1E"/>
    <w:rsid w:val="00BA5060"/>
    <w:rsid w:val="00BA5432"/>
    <w:rsid w:val="00BA7DD8"/>
    <w:rsid w:val="00BB333E"/>
    <w:rsid w:val="00BB3C4A"/>
    <w:rsid w:val="00BB49AD"/>
    <w:rsid w:val="00BB60F5"/>
    <w:rsid w:val="00BB771E"/>
    <w:rsid w:val="00BC0CA9"/>
    <w:rsid w:val="00BC16C9"/>
    <w:rsid w:val="00BC20D2"/>
    <w:rsid w:val="00BC247D"/>
    <w:rsid w:val="00BC3E2E"/>
    <w:rsid w:val="00BC4B08"/>
    <w:rsid w:val="00BC5BDA"/>
    <w:rsid w:val="00BD304D"/>
    <w:rsid w:val="00BD30DE"/>
    <w:rsid w:val="00BD41C5"/>
    <w:rsid w:val="00BD42B2"/>
    <w:rsid w:val="00BD5E2B"/>
    <w:rsid w:val="00BD61E5"/>
    <w:rsid w:val="00BD7536"/>
    <w:rsid w:val="00BD793B"/>
    <w:rsid w:val="00BE6DAD"/>
    <w:rsid w:val="00BE7F58"/>
    <w:rsid w:val="00BF12B2"/>
    <w:rsid w:val="00BF3518"/>
    <w:rsid w:val="00BF3D6B"/>
    <w:rsid w:val="00BF40C5"/>
    <w:rsid w:val="00BF4D30"/>
    <w:rsid w:val="00BF631C"/>
    <w:rsid w:val="00C00DAF"/>
    <w:rsid w:val="00C01C1C"/>
    <w:rsid w:val="00C02A78"/>
    <w:rsid w:val="00C03B2A"/>
    <w:rsid w:val="00C03DCA"/>
    <w:rsid w:val="00C04E94"/>
    <w:rsid w:val="00C05837"/>
    <w:rsid w:val="00C05C9E"/>
    <w:rsid w:val="00C05E6E"/>
    <w:rsid w:val="00C06212"/>
    <w:rsid w:val="00C06772"/>
    <w:rsid w:val="00C06E6D"/>
    <w:rsid w:val="00C076FA"/>
    <w:rsid w:val="00C10FCE"/>
    <w:rsid w:val="00C1106F"/>
    <w:rsid w:val="00C1142C"/>
    <w:rsid w:val="00C131AF"/>
    <w:rsid w:val="00C13D95"/>
    <w:rsid w:val="00C14236"/>
    <w:rsid w:val="00C14A4F"/>
    <w:rsid w:val="00C153DE"/>
    <w:rsid w:val="00C17221"/>
    <w:rsid w:val="00C176D3"/>
    <w:rsid w:val="00C2442E"/>
    <w:rsid w:val="00C24D47"/>
    <w:rsid w:val="00C25B15"/>
    <w:rsid w:val="00C274F9"/>
    <w:rsid w:val="00C32613"/>
    <w:rsid w:val="00C33BA1"/>
    <w:rsid w:val="00C352E9"/>
    <w:rsid w:val="00C36253"/>
    <w:rsid w:val="00C41AE1"/>
    <w:rsid w:val="00C41C48"/>
    <w:rsid w:val="00C42258"/>
    <w:rsid w:val="00C4538D"/>
    <w:rsid w:val="00C461FF"/>
    <w:rsid w:val="00C50274"/>
    <w:rsid w:val="00C5423E"/>
    <w:rsid w:val="00C57FB0"/>
    <w:rsid w:val="00C61BED"/>
    <w:rsid w:val="00C6346D"/>
    <w:rsid w:val="00C64680"/>
    <w:rsid w:val="00C72FAB"/>
    <w:rsid w:val="00C74F41"/>
    <w:rsid w:val="00C76510"/>
    <w:rsid w:val="00C822AF"/>
    <w:rsid w:val="00C84AA4"/>
    <w:rsid w:val="00C857A0"/>
    <w:rsid w:val="00C90114"/>
    <w:rsid w:val="00C90428"/>
    <w:rsid w:val="00C90ECF"/>
    <w:rsid w:val="00C9472A"/>
    <w:rsid w:val="00C95C6E"/>
    <w:rsid w:val="00C95F1D"/>
    <w:rsid w:val="00C96C07"/>
    <w:rsid w:val="00C97728"/>
    <w:rsid w:val="00C97C73"/>
    <w:rsid w:val="00CA17C5"/>
    <w:rsid w:val="00CA3203"/>
    <w:rsid w:val="00CA53A7"/>
    <w:rsid w:val="00CA66C8"/>
    <w:rsid w:val="00CA67C5"/>
    <w:rsid w:val="00CA7643"/>
    <w:rsid w:val="00CB28D7"/>
    <w:rsid w:val="00CB3DD3"/>
    <w:rsid w:val="00CB4212"/>
    <w:rsid w:val="00CB6709"/>
    <w:rsid w:val="00CC1794"/>
    <w:rsid w:val="00CC183D"/>
    <w:rsid w:val="00CC2FE0"/>
    <w:rsid w:val="00CC3B7E"/>
    <w:rsid w:val="00CC79E6"/>
    <w:rsid w:val="00CD047C"/>
    <w:rsid w:val="00CD0D6B"/>
    <w:rsid w:val="00CD32F1"/>
    <w:rsid w:val="00CD4663"/>
    <w:rsid w:val="00CD6D76"/>
    <w:rsid w:val="00CD7AE2"/>
    <w:rsid w:val="00CE0EB4"/>
    <w:rsid w:val="00CE309B"/>
    <w:rsid w:val="00CE30FE"/>
    <w:rsid w:val="00CE6334"/>
    <w:rsid w:val="00CE752A"/>
    <w:rsid w:val="00CE7A5D"/>
    <w:rsid w:val="00CF0787"/>
    <w:rsid w:val="00CF2B1E"/>
    <w:rsid w:val="00CF2DD1"/>
    <w:rsid w:val="00CF39D4"/>
    <w:rsid w:val="00CF4094"/>
    <w:rsid w:val="00D02411"/>
    <w:rsid w:val="00D02F19"/>
    <w:rsid w:val="00D04103"/>
    <w:rsid w:val="00D0466C"/>
    <w:rsid w:val="00D066E2"/>
    <w:rsid w:val="00D06749"/>
    <w:rsid w:val="00D07FDC"/>
    <w:rsid w:val="00D1594A"/>
    <w:rsid w:val="00D16820"/>
    <w:rsid w:val="00D16F3E"/>
    <w:rsid w:val="00D20757"/>
    <w:rsid w:val="00D22B98"/>
    <w:rsid w:val="00D239DF"/>
    <w:rsid w:val="00D24AA4"/>
    <w:rsid w:val="00D25C99"/>
    <w:rsid w:val="00D268FC"/>
    <w:rsid w:val="00D3056B"/>
    <w:rsid w:val="00D31EBA"/>
    <w:rsid w:val="00D32CD2"/>
    <w:rsid w:val="00D32CF3"/>
    <w:rsid w:val="00D341FA"/>
    <w:rsid w:val="00D34435"/>
    <w:rsid w:val="00D35F6A"/>
    <w:rsid w:val="00D360F4"/>
    <w:rsid w:val="00D37342"/>
    <w:rsid w:val="00D41020"/>
    <w:rsid w:val="00D41944"/>
    <w:rsid w:val="00D423E1"/>
    <w:rsid w:val="00D42D76"/>
    <w:rsid w:val="00D45FE9"/>
    <w:rsid w:val="00D4725A"/>
    <w:rsid w:val="00D47BCC"/>
    <w:rsid w:val="00D50B75"/>
    <w:rsid w:val="00D51DEF"/>
    <w:rsid w:val="00D56F50"/>
    <w:rsid w:val="00D64CC4"/>
    <w:rsid w:val="00D658B3"/>
    <w:rsid w:val="00D66760"/>
    <w:rsid w:val="00D66FBA"/>
    <w:rsid w:val="00D70EDE"/>
    <w:rsid w:val="00D736C6"/>
    <w:rsid w:val="00D742CE"/>
    <w:rsid w:val="00D760E8"/>
    <w:rsid w:val="00D771FC"/>
    <w:rsid w:val="00D80A55"/>
    <w:rsid w:val="00D81F18"/>
    <w:rsid w:val="00D82580"/>
    <w:rsid w:val="00D825DB"/>
    <w:rsid w:val="00D83872"/>
    <w:rsid w:val="00D85867"/>
    <w:rsid w:val="00D914C2"/>
    <w:rsid w:val="00D91F9B"/>
    <w:rsid w:val="00D9233A"/>
    <w:rsid w:val="00D9290D"/>
    <w:rsid w:val="00D9420F"/>
    <w:rsid w:val="00D9624E"/>
    <w:rsid w:val="00D965AE"/>
    <w:rsid w:val="00DA2ABA"/>
    <w:rsid w:val="00DA35BC"/>
    <w:rsid w:val="00DA447A"/>
    <w:rsid w:val="00DA4BB1"/>
    <w:rsid w:val="00DA5134"/>
    <w:rsid w:val="00DA5306"/>
    <w:rsid w:val="00DB0FE9"/>
    <w:rsid w:val="00DB120F"/>
    <w:rsid w:val="00DB3FA8"/>
    <w:rsid w:val="00DB5C95"/>
    <w:rsid w:val="00DB5DDA"/>
    <w:rsid w:val="00DB7736"/>
    <w:rsid w:val="00DB7D26"/>
    <w:rsid w:val="00DC112E"/>
    <w:rsid w:val="00DC1C49"/>
    <w:rsid w:val="00DC4B20"/>
    <w:rsid w:val="00DC4FC9"/>
    <w:rsid w:val="00DD1053"/>
    <w:rsid w:val="00DD1A97"/>
    <w:rsid w:val="00DD252B"/>
    <w:rsid w:val="00DD3AB9"/>
    <w:rsid w:val="00DD476E"/>
    <w:rsid w:val="00DD5335"/>
    <w:rsid w:val="00DD7273"/>
    <w:rsid w:val="00DE030B"/>
    <w:rsid w:val="00DE0D82"/>
    <w:rsid w:val="00DE2B76"/>
    <w:rsid w:val="00DE5CA2"/>
    <w:rsid w:val="00DE7FAA"/>
    <w:rsid w:val="00DF0989"/>
    <w:rsid w:val="00DF0E97"/>
    <w:rsid w:val="00DF3C14"/>
    <w:rsid w:val="00DF44D4"/>
    <w:rsid w:val="00DF569D"/>
    <w:rsid w:val="00DF5C9C"/>
    <w:rsid w:val="00DF74B0"/>
    <w:rsid w:val="00E004C3"/>
    <w:rsid w:val="00E00998"/>
    <w:rsid w:val="00E015AC"/>
    <w:rsid w:val="00E016B0"/>
    <w:rsid w:val="00E017B1"/>
    <w:rsid w:val="00E03C1E"/>
    <w:rsid w:val="00E04039"/>
    <w:rsid w:val="00E04496"/>
    <w:rsid w:val="00E049C3"/>
    <w:rsid w:val="00E11087"/>
    <w:rsid w:val="00E11488"/>
    <w:rsid w:val="00E13CDC"/>
    <w:rsid w:val="00E15088"/>
    <w:rsid w:val="00E1636A"/>
    <w:rsid w:val="00E2026C"/>
    <w:rsid w:val="00E20CEC"/>
    <w:rsid w:val="00E2212F"/>
    <w:rsid w:val="00E22A95"/>
    <w:rsid w:val="00E2364D"/>
    <w:rsid w:val="00E238F9"/>
    <w:rsid w:val="00E251D2"/>
    <w:rsid w:val="00E270D5"/>
    <w:rsid w:val="00E27659"/>
    <w:rsid w:val="00E320C3"/>
    <w:rsid w:val="00E321BA"/>
    <w:rsid w:val="00E3334F"/>
    <w:rsid w:val="00E33EB0"/>
    <w:rsid w:val="00E34E4F"/>
    <w:rsid w:val="00E35B50"/>
    <w:rsid w:val="00E36BC9"/>
    <w:rsid w:val="00E400CA"/>
    <w:rsid w:val="00E407FD"/>
    <w:rsid w:val="00E40B22"/>
    <w:rsid w:val="00E419A5"/>
    <w:rsid w:val="00E420A0"/>
    <w:rsid w:val="00E438B3"/>
    <w:rsid w:val="00E43C08"/>
    <w:rsid w:val="00E45913"/>
    <w:rsid w:val="00E473EA"/>
    <w:rsid w:val="00E47EF0"/>
    <w:rsid w:val="00E51B27"/>
    <w:rsid w:val="00E52AD2"/>
    <w:rsid w:val="00E542CC"/>
    <w:rsid w:val="00E57972"/>
    <w:rsid w:val="00E57B54"/>
    <w:rsid w:val="00E61B35"/>
    <w:rsid w:val="00E63BD4"/>
    <w:rsid w:val="00E63E65"/>
    <w:rsid w:val="00E6574A"/>
    <w:rsid w:val="00E718CB"/>
    <w:rsid w:val="00E71D5C"/>
    <w:rsid w:val="00E75F3C"/>
    <w:rsid w:val="00E81AD0"/>
    <w:rsid w:val="00E83192"/>
    <w:rsid w:val="00E834D5"/>
    <w:rsid w:val="00E865E3"/>
    <w:rsid w:val="00E8677A"/>
    <w:rsid w:val="00E87E12"/>
    <w:rsid w:val="00E91D80"/>
    <w:rsid w:val="00E943FF"/>
    <w:rsid w:val="00E95185"/>
    <w:rsid w:val="00E97F65"/>
    <w:rsid w:val="00EA18AE"/>
    <w:rsid w:val="00EA2DD5"/>
    <w:rsid w:val="00EA33FF"/>
    <w:rsid w:val="00EA55F4"/>
    <w:rsid w:val="00EA6198"/>
    <w:rsid w:val="00EA6E85"/>
    <w:rsid w:val="00EB0977"/>
    <w:rsid w:val="00EB13C5"/>
    <w:rsid w:val="00EB2814"/>
    <w:rsid w:val="00EB2E12"/>
    <w:rsid w:val="00EB3501"/>
    <w:rsid w:val="00EB399D"/>
    <w:rsid w:val="00EB3F7D"/>
    <w:rsid w:val="00EB4998"/>
    <w:rsid w:val="00EB49FA"/>
    <w:rsid w:val="00EB5854"/>
    <w:rsid w:val="00EB75E2"/>
    <w:rsid w:val="00EC085E"/>
    <w:rsid w:val="00EC2963"/>
    <w:rsid w:val="00EC3A26"/>
    <w:rsid w:val="00EC4D39"/>
    <w:rsid w:val="00EC59C3"/>
    <w:rsid w:val="00EC59E9"/>
    <w:rsid w:val="00EC5E10"/>
    <w:rsid w:val="00EC6A06"/>
    <w:rsid w:val="00EE1814"/>
    <w:rsid w:val="00EE28A1"/>
    <w:rsid w:val="00EE4971"/>
    <w:rsid w:val="00EE50BE"/>
    <w:rsid w:val="00EE5D63"/>
    <w:rsid w:val="00EE5D92"/>
    <w:rsid w:val="00EE61C2"/>
    <w:rsid w:val="00EE66D4"/>
    <w:rsid w:val="00EF03F0"/>
    <w:rsid w:val="00EF06D2"/>
    <w:rsid w:val="00EF3878"/>
    <w:rsid w:val="00EF4C9D"/>
    <w:rsid w:val="00EF5557"/>
    <w:rsid w:val="00EF5C96"/>
    <w:rsid w:val="00EF61CB"/>
    <w:rsid w:val="00EF72F2"/>
    <w:rsid w:val="00F004F5"/>
    <w:rsid w:val="00F0069B"/>
    <w:rsid w:val="00F01F5A"/>
    <w:rsid w:val="00F03236"/>
    <w:rsid w:val="00F06E88"/>
    <w:rsid w:val="00F07F37"/>
    <w:rsid w:val="00F1247F"/>
    <w:rsid w:val="00F138D1"/>
    <w:rsid w:val="00F13DDE"/>
    <w:rsid w:val="00F1446B"/>
    <w:rsid w:val="00F2073B"/>
    <w:rsid w:val="00F22E1F"/>
    <w:rsid w:val="00F24FBD"/>
    <w:rsid w:val="00F2523E"/>
    <w:rsid w:val="00F2664D"/>
    <w:rsid w:val="00F30418"/>
    <w:rsid w:val="00F31761"/>
    <w:rsid w:val="00F3215E"/>
    <w:rsid w:val="00F3231F"/>
    <w:rsid w:val="00F32B84"/>
    <w:rsid w:val="00F331BF"/>
    <w:rsid w:val="00F34D47"/>
    <w:rsid w:val="00F4078A"/>
    <w:rsid w:val="00F41CC2"/>
    <w:rsid w:val="00F45904"/>
    <w:rsid w:val="00F46BB8"/>
    <w:rsid w:val="00F518B0"/>
    <w:rsid w:val="00F51E99"/>
    <w:rsid w:val="00F52D73"/>
    <w:rsid w:val="00F534F2"/>
    <w:rsid w:val="00F548C3"/>
    <w:rsid w:val="00F57FF6"/>
    <w:rsid w:val="00F614B5"/>
    <w:rsid w:val="00F62052"/>
    <w:rsid w:val="00F627C0"/>
    <w:rsid w:val="00F65834"/>
    <w:rsid w:val="00F660CC"/>
    <w:rsid w:val="00F66B6F"/>
    <w:rsid w:val="00F66B9F"/>
    <w:rsid w:val="00F671B7"/>
    <w:rsid w:val="00F67C3C"/>
    <w:rsid w:val="00F702BD"/>
    <w:rsid w:val="00F723A1"/>
    <w:rsid w:val="00F727CF"/>
    <w:rsid w:val="00F74DA3"/>
    <w:rsid w:val="00F74F8D"/>
    <w:rsid w:val="00F76027"/>
    <w:rsid w:val="00F7719D"/>
    <w:rsid w:val="00F83914"/>
    <w:rsid w:val="00F86075"/>
    <w:rsid w:val="00F86861"/>
    <w:rsid w:val="00F90726"/>
    <w:rsid w:val="00F91DFA"/>
    <w:rsid w:val="00F926C9"/>
    <w:rsid w:val="00F92EB6"/>
    <w:rsid w:val="00F95288"/>
    <w:rsid w:val="00F96716"/>
    <w:rsid w:val="00F96C2D"/>
    <w:rsid w:val="00F9791B"/>
    <w:rsid w:val="00FA22CF"/>
    <w:rsid w:val="00FA2F3F"/>
    <w:rsid w:val="00FA301B"/>
    <w:rsid w:val="00FA313D"/>
    <w:rsid w:val="00FA333E"/>
    <w:rsid w:val="00FA448A"/>
    <w:rsid w:val="00FA6EC0"/>
    <w:rsid w:val="00FA7D47"/>
    <w:rsid w:val="00FB1F6F"/>
    <w:rsid w:val="00FB241B"/>
    <w:rsid w:val="00FB2AFC"/>
    <w:rsid w:val="00FB3BFD"/>
    <w:rsid w:val="00FB4C2F"/>
    <w:rsid w:val="00FB53AF"/>
    <w:rsid w:val="00FB58B2"/>
    <w:rsid w:val="00FB60CA"/>
    <w:rsid w:val="00FB6A14"/>
    <w:rsid w:val="00FB7A39"/>
    <w:rsid w:val="00FC0A8E"/>
    <w:rsid w:val="00FC0E1D"/>
    <w:rsid w:val="00FC53AB"/>
    <w:rsid w:val="00FC53DA"/>
    <w:rsid w:val="00FC5706"/>
    <w:rsid w:val="00FC5BF5"/>
    <w:rsid w:val="00FD0D71"/>
    <w:rsid w:val="00FD16A9"/>
    <w:rsid w:val="00FD355A"/>
    <w:rsid w:val="00FD6465"/>
    <w:rsid w:val="00FD6E03"/>
    <w:rsid w:val="00FE0A46"/>
    <w:rsid w:val="00FE3211"/>
    <w:rsid w:val="00FE4758"/>
    <w:rsid w:val="00FF004E"/>
    <w:rsid w:val="00FF0E35"/>
    <w:rsid w:val="00FF0F4A"/>
    <w:rsid w:val="00FF3C89"/>
    <w:rsid w:val="180D627A"/>
    <w:rsid w:val="183D14E2"/>
    <w:rsid w:val="1C523CD5"/>
    <w:rsid w:val="38C1BCA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FEC2E4F"/>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2999"/>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322B3A"/>
    <w:pPr>
      <w:keepNext/>
      <w:keepLines/>
      <w:spacing w:before="480"/>
      <w:outlineLvl w:val="0"/>
    </w:pPr>
    <w:rPr>
      <w:rFonts w:asciiTheme="majorHAnsi" w:eastAsiaTheme="majorEastAsia" w:hAnsiTheme="majorHAnsi" w:cstheme="majorBidi"/>
      <w:sz w:val="14"/>
      <w:szCs w:val="14"/>
      <w14:ligatures w14:val="standard"/>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322B3A"/>
    <w:rPr>
      <w:rFonts w:asciiTheme="majorHAnsi" w:eastAsiaTheme="majorEastAsia" w:hAnsiTheme="majorHAnsi" w:cstheme="majorBidi"/>
      <w:sz w:val="14"/>
      <w:szCs w:val="14"/>
      <w:lang w:val="en-US" w:eastAsia="en-US"/>
      <w14:ligatures w14:val="standard"/>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F1446B"/>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F1446B"/>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F2073B"/>
    <w:pPr>
      <w:spacing w:before="220" w:after="40"/>
    </w:pPr>
    <w:rPr>
      <w:rFonts w:ascii="Linux Libertine" w:eastAsiaTheme="minorHAnsi" w:hAnsi="Linux Libertine" w:cs="Linux Libertine"/>
      <w:bCs/>
      <w:sz w:val="18"/>
      <w:szCs w:val="18"/>
      <w:lang w:val="en-US" w:eastAsia="en-US"/>
      <w14:ligatures w14:val="standard"/>
    </w:rPr>
  </w:style>
  <w:style w:type="character" w:customStyle="1" w:styleId="AckHeadChar">
    <w:name w:val="AckHead Char"/>
    <w:basedOn w:val="DefaultParagraphFont"/>
    <w:link w:val="AckHead"/>
    <w:rsid w:val="00F2073B"/>
    <w:rPr>
      <w:rFonts w:ascii="Linux Libertine" w:eastAsiaTheme="minorHAnsi" w:hAnsi="Linux Libertine" w:cs="Linux Libertine"/>
      <w:bCs/>
      <w:sz w:val="18"/>
      <w:szCs w:val="18"/>
      <w:lang w:val="en-US" w:eastAsia="en-US"/>
      <w14:ligatures w14:val="standard"/>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BookTitle1">
    <w:name w:val="Book Title1"/>
    <w:basedOn w:val="DefaultParagraphFont"/>
    <w:uiPriority w:val="1"/>
    <w:qFormat/>
    <w:rsid w:val="00143F29"/>
    <w:rPr>
      <w:color w:val="auto"/>
      <w:bdr w:val="none" w:sz="0" w:space="0" w:color="auto"/>
      <w:shd w:val="clear" w:color="auto" w:fill="auto"/>
    </w:rPr>
  </w:style>
  <w:style w:type="paragraph" w:customStyle="1" w:styleId="TOC11">
    <w:name w:val="TOC 11"/>
    <w:basedOn w:val="Normal"/>
    <w:qFormat/>
    <w:rsid w:val="00143F29"/>
  </w:style>
  <w:style w:type="paragraph" w:customStyle="1" w:styleId="TOC21">
    <w:name w:val="TOC 21"/>
    <w:basedOn w:val="Normal"/>
    <w:qFormat/>
    <w:rsid w:val="00143F29"/>
  </w:style>
  <w:style w:type="paragraph" w:customStyle="1" w:styleId="TOC31">
    <w:name w:val="TOC 31"/>
    <w:basedOn w:val="Normal"/>
    <w:qFormat/>
    <w:rsid w:val="00143F29"/>
  </w:style>
  <w:style w:type="paragraph" w:customStyle="1" w:styleId="TOC41">
    <w:name w:val="TOC 41"/>
    <w:basedOn w:val="Normal"/>
    <w:qFormat/>
    <w:rsid w:val="00143F29"/>
  </w:style>
  <w:style w:type="character" w:styleId="UnresolvedMention">
    <w:name w:val="Unresolved Mention"/>
    <w:basedOn w:val="DefaultParagraphFont"/>
    <w:uiPriority w:val="99"/>
    <w:semiHidden/>
    <w:unhideWhenUsed/>
    <w:rsid w:val="009D37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914">
      <w:bodyDiv w:val="1"/>
      <w:marLeft w:val="0"/>
      <w:marRight w:val="0"/>
      <w:marTop w:val="0"/>
      <w:marBottom w:val="0"/>
      <w:divBdr>
        <w:top w:val="none" w:sz="0" w:space="0" w:color="auto"/>
        <w:left w:val="none" w:sz="0" w:space="0" w:color="auto"/>
        <w:bottom w:val="none" w:sz="0" w:space="0" w:color="auto"/>
        <w:right w:val="none" w:sz="0" w:space="0" w:color="auto"/>
      </w:divBdr>
    </w:div>
    <w:div w:id="11346391">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57478049">
      <w:bodyDiv w:val="1"/>
      <w:marLeft w:val="0"/>
      <w:marRight w:val="0"/>
      <w:marTop w:val="0"/>
      <w:marBottom w:val="0"/>
      <w:divBdr>
        <w:top w:val="none" w:sz="0" w:space="0" w:color="auto"/>
        <w:left w:val="none" w:sz="0" w:space="0" w:color="auto"/>
        <w:bottom w:val="none" w:sz="0" w:space="0" w:color="auto"/>
        <w:right w:val="none" w:sz="0" w:space="0" w:color="auto"/>
      </w:divBdr>
    </w:div>
    <w:div w:id="67271497">
      <w:bodyDiv w:val="1"/>
      <w:marLeft w:val="0"/>
      <w:marRight w:val="0"/>
      <w:marTop w:val="0"/>
      <w:marBottom w:val="0"/>
      <w:divBdr>
        <w:top w:val="none" w:sz="0" w:space="0" w:color="auto"/>
        <w:left w:val="none" w:sz="0" w:space="0" w:color="auto"/>
        <w:bottom w:val="none" w:sz="0" w:space="0" w:color="auto"/>
        <w:right w:val="none" w:sz="0" w:space="0" w:color="auto"/>
      </w:divBdr>
    </w:div>
    <w:div w:id="84573102">
      <w:bodyDiv w:val="1"/>
      <w:marLeft w:val="0"/>
      <w:marRight w:val="0"/>
      <w:marTop w:val="0"/>
      <w:marBottom w:val="0"/>
      <w:divBdr>
        <w:top w:val="none" w:sz="0" w:space="0" w:color="auto"/>
        <w:left w:val="none" w:sz="0" w:space="0" w:color="auto"/>
        <w:bottom w:val="none" w:sz="0" w:space="0" w:color="auto"/>
        <w:right w:val="none" w:sz="0" w:space="0" w:color="auto"/>
      </w:divBdr>
    </w:div>
    <w:div w:id="95834792">
      <w:bodyDiv w:val="1"/>
      <w:marLeft w:val="0"/>
      <w:marRight w:val="0"/>
      <w:marTop w:val="0"/>
      <w:marBottom w:val="0"/>
      <w:divBdr>
        <w:top w:val="none" w:sz="0" w:space="0" w:color="auto"/>
        <w:left w:val="none" w:sz="0" w:space="0" w:color="auto"/>
        <w:bottom w:val="none" w:sz="0" w:space="0" w:color="auto"/>
        <w:right w:val="none" w:sz="0" w:space="0" w:color="auto"/>
      </w:divBdr>
    </w:div>
    <w:div w:id="98763491">
      <w:bodyDiv w:val="1"/>
      <w:marLeft w:val="0"/>
      <w:marRight w:val="0"/>
      <w:marTop w:val="0"/>
      <w:marBottom w:val="0"/>
      <w:divBdr>
        <w:top w:val="none" w:sz="0" w:space="0" w:color="auto"/>
        <w:left w:val="none" w:sz="0" w:space="0" w:color="auto"/>
        <w:bottom w:val="none" w:sz="0" w:space="0" w:color="auto"/>
        <w:right w:val="none" w:sz="0" w:space="0" w:color="auto"/>
      </w:divBdr>
    </w:div>
    <w:div w:id="114176875">
      <w:bodyDiv w:val="1"/>
      <w:marLeft w:val="0"/>
      <w:marRight w:val="0"/>
      <w:marTop w:val="0"/>
      <w:marBottom w:val="0"/>
      <w:divBdr>
        <w:top w:val="none" w:sz="0" w:space="0" w:color="auto"/>
        <w:left w:val="none" w:sz="0" w:space="0" w:color="auto"/>
        <w:bottom w:val="none" w:sz="0" w:space="0" w:color="auto"/>
        <w:right w:val="none" w:sz="0" w:space="0" w:color="auto"/>
      </w:divBdr>
    </w:div>
    <w:div w:id="168446258">
      <w:bodyDiv w:val="1"/>
      <w:marLeft w:val="0"/>
      <w:marRight w:val="0"/>
      <w:marTop w:val="0"/>
      <w:marBottom w:val="0"/>
      <w:divBdr>
        <w:top w:val="none" w:sz="0" w:space="0" w:color="auto"/>
        <w:left w:val="none" w:sz="0" w:space="0" w:color="auto"/>
        <w:bottom w:val="none" w:sz="0" w:space="0" w:color="auto"/>
        <w:right w:val="none" w:sz="0" w:space="0" w:color="auto"/>
      </w:divBdr>
    </w:div>
    <w:div w:id="181285543">
      <w:bodyDiv w:val="1"/>
      <w:marLeft w:val="0"/>
      <w:marRight w:val="0"/>
      <w:marTop w:val="0"/>
      <w:marBottom w:val="0"/>
      <w:divBdr>
        <w:top w:val="none" w:sz="0" w:space="0" w:color="auto"/>
        <w:left w:val="none" w:sz="0" w:space="0" w:color="auto"/>
        <w:bottom w:val="none" w:sz="0" w:space="0" w:color="auto"/>
        <w:right w:val="none" w:sz="0" w:space="0" w:color="auto"/>
      </w:divBdr>
    </w:div>
    <w:div w:id="183712141">
      <w:bodyDiv w:val="1"/>
      <w:marLeft w:val="0"/>
      <w:marRight w:val="0"/>
      <w:marTop w:val="0"/>
      <w:marBottom w:val="0"/>
      <w:divBdr>
        <w:top w:val="none" w:sz="0" w:space="0" w:color="auto"/>
        <w:left w:val="none" w:sz="0" w:space="0" w:color="auto"/>
        <w:bottom w:val="none" w:sz="0" w:space="0" w:color="auto"/>
        <w:right w:val="none" w:sz="0" w:space="0" w:color="auto"/>
      </w:divBdr>
    </w:div>
    <w:div w:id="212889925">
      <w:bodyDiv w:val="1"/>
      <w:marLeft w:val="0"/>
      <w:marRight w:val="0"/>
      <w:marTop w:val="0"/>
      <w:marBottom w:val="0"/>
      <w:divBdr>
        <w:top w:val="none" w:sz="0" w:space="0" w:color="auto"/>
        <w:left w:val="none" w:sz="0" w:space="0" w:color="auto"/>
        <w:bottom w:val="none" w:sz="0" w:space="0" w:color="auto"/>
        <w:right w:val="none" w:sz="0" w:space="0" w:color="auto"/>
      </w:divBdr>
    </w:div>
    <w:div w:id="213784233">
      <w:bodyDiv w:val="1"/>
      <w:marLeft w:val="0"/>
      <w:marRight w:val="0"/>
      <w:marTop w:val="0"/>
      <w:marBottom w:val="0"/>
      <w:divBdr>
        <w:top w:val="none" w:sz="0" w:space="0" w:color="auto"/>
        <w:left w:val="none" w:sz="0" w:space="0" w:color="auto"/>
        <w:bottom w:val="none" w:sz="0" w:space="0" w:color="auto"/>
        <w:right w:val="none" w:sz="0" w:space="0" w:color="auto"/>
      </w:divBdr>
    </w:div>
    <w:div w:id="232394078">
      <w:bodyDiv w:val="1"/>
      <w:marLeft w:val="0"/>
      <w:marRight w:val="0"/>
      <w:marTop w:val="0"/>
      <w:marBottom w:val="0"/>
      <w:divBdr>
        <w:top w:val="none" w:sz="0" w:space="0" w:color="auto"/>
        <w:left w:val="none" w:sz="0" w:space="0" w:color="auto"/>
        <w:bottom w:val="none" w:sz="0" w:space="0" w:color="auto"/>
        <w:right w:val="none" w:sz="0" w:space="0" w:color="auto"/>
      </w:divBdr>
    </w:div>
    <w:div w:id="241448307">
      <w:bodyDiv w:val="1"/>
      <w:marLeft w:val="0"/>
      <w:marRight w:val="0"/>
      <w:marTop w:val="0"/>
      <w:marBottom w:val="0"/>
      <w:divBdr>
        <w:top w:val="none" w:sz="0" w:space="0" w:color="auto"/>
        <w:left w:val="none" w:sz="0" w:space="0" w:color="auto"/>
        <w:bottom w:val="none" w:sz="0" w:space="0" w:color="auto"/>
        <w:right w:val="none" w:sz="0" w:space="0" w:color="auto"/>
      </w:divBdr>
    </w:div>
    <w:div w:id="249194388">
      <w:bodyDiv w:val="1"/>
      <w:marLeft w:val="0"/>
      <w:marRight w:val="0"/>
      <w:marTop w:val="0"/>
      <w:marBottom w:val="0"/>
      <w:divBdr>
        <w:top w:val="none" w:sz="0" w:space="0" w:color="auto"/>
        <w:left w:val="none" w:sz="0" w:space="0" w:color="auto"/>
        <w:bottom w:val="none" w:sz="0" w:space="0" w:color="auto"/>
        <w:right w:val="none" w:sz="0" w:space="0" w:color="auto"/>
      </w:divBdr>
    </w:div>
    <w:div w:id="257568946">
      <w:bodyDiv w:val="1"/>
      <w:marLeft w:val="0"/>
      <w:marRight w:val="0"/>
      <w:marTop w:val="0"/>
      <w:marBottom w:val="0"/>
      <w:divBdr>
        <w:top w:val="none" w:sz="0" w:space="0" w:color="auto"/>
        <w:left w:val="none" w:sz="0" w:space="0" w:color="auto"/>
        <w:bottom w:val="none" w:sz="0" w:space="0" w:color="auto"/>
        <w:right w:val="none" w:sz="0" w:space="0" w:color="auto"/>
      </w:divBdr>
    </w:div>
    <w:div w:id="311561540">
      <w:bodyDiv w:val="1"/>
      <w:marLeft w:val="0"/>
      <w:marRight w:val="0"/>
      <w:marTop w:val="0"/>
      <w:marBottom w:val="0"/>
      <w:divBdr>
        <w:top w:val="none" w:sz="0" w:space="0" w:color="auto"/>
        <w:left w:val="none" w:sz="0" w:space="0" w:color="auto"/>
        <w:bottom w:val="none" w:sz="0" w:space="0" w:color="auto"/>
        <w:right w:val="none" w:sz="0" w:space="0" w:color="auto"/>
      </w:divBdr>
    </w:div>
    <w:div w:id="349182954">
      <w:bodyDiv w:val="1"/>
      <w:marLeft w:val="0"/>
      <w:marRight w:val="0"/>
      <w:marTop w:val="0"/>
      <w:marBottom w:val="0"/>
      <w:divBdr>
        <w:top w:val="none" w:sz="0" w:space="0" w:color="auto"/>
        <w:left w:val="none" w:sz="0" w:space="0" w:color="auto"/>
        <w:bottom w:val="none" w:sz="0" w:space="0" w:color="auto"/>
        <w:right w:val="none" w:sz="0" w:space="0" w:color="auto"/>
      </w:divBdr>
    </w:div>
    <w:div w:id="351959557">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6788035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375546432">
      <w:bodyDiv w:val="1"/>
      <w:marLeft w:val="0"/>
      <w:marRight w:val="0"/>
      <w:marTop w:val="0"/>
      <w:marBottom w:val="0"/>
      <w:divBdr>
        <w:top w:val="none" w:sz="0" w:space="0" w:color="auto"/>
        <w:left w:val="none" w:sz="0" w:space="0" w:color="auto"/>
        <w:bottom w:val="none" w:sz="0" w:space="0" w:color="auto"/>
        <w:right w:val="none" w:sz="0" w:space="0" w:color="auto"/>
      </w:divBdr>
    </w:div>
    <w:div w:id="377509262">
      <w:bodyDiv w:val="1"/>
      <w:marLeft w:val="0"/>
      <w:marRight w:val="0"/>
      <w:marTop w:val="0"/>
      <w:marBottom w:val="0"/>
      <w:divBdr>
        <w:top w:val="none" w:sz="0" w:space="0" w:color="auto"/>
        <w:left w:val="none" w:sz="0" w:space="0" w:color="auto"/>
        <w:bottom w:val="none" w:sz="0" w:space="0" w:color="auto"/>
        <w:right w:val="none" w:sz="0" w:space="0" w:color="auto"/>
      </w:divBdr>
    </w:div>
    <w:div w:id="427822029">
      <w:bodyDiv w:val="1"/>
      <w:marLeft w:val="0"/>
      <w:marRight w:val="0"/>
      <w:marTop w:val="0"/>
      <w:marBottom w:val="0"/>
      <w:divBdr>
        <w:top w:val="none" w:sz="0" w:space="0" w:color="auto"/>
        <w:left w:val="none" w:sz="0" w:space="0" w:color="auto"/>
        <w:bottom w:val="none" w:sz="0" w:space="0" w:color="auto"/>
        <w:right w:val="none" w:sz="0" w:space="0" w:color="auto"/>
      </w:divBdr>
    </w:div>
    <w:div w:id="453207656">
      <w:bodyDiv w:val="1"/>
      <w:marLeft w:val="0"/>
      <w:marRight w:val="0"/>
      <w:marTop w:val="0"/>
      <w:marBottom w:val="0"/>
      <w:divBdr>
        <w:top w:val="none" w:sz="0" w:space="0" w:color="auto"/>
        <w:left w:val="none" w:sz="0" w:space="0" w:color="auto"/>
        <w:bottom w:val="none" w:sz="0" w:space="0" w:color="auto"/>
        <w:right w:val="none" w:sz="0" w:space="0" w:color="auto"/>
      </w:divBdr>
    </w:div>
    <w:div w:id="460269644">
      <w:bodyDiv w:val="1"/>
      <w:marLeft w:val="0"/>
      <w:marRight w:val="0"/>
      <w:marTop w:val="0"/>
      <w:marBottom w:val="0"/>
      <w:divBdr>
        <w:top w:val="none" w:sz="0" w:space="0" w:color="auto"/>
        <w:left w:val="none" w:sz="0" w:space="0" w:color="auto"/>
        <w:bottom w:val="none" w:sz="0" w:space="0" w:color="auto"/>
        <w:right w:val="none" w:sz="0" w:space="0" w:color="auto"/>
      </w:divBdr>
    </w:div>
    <w:div w:id="526334706">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39171316">
      <w:bodyDiv w:val="1"/>
      <w:marLeft w:val="0"/>
      <w:marRight w:val="0"/>
      <w:marTop w:val="0"/>
      <w:marBottom w:val="0"/>
      <w:divBdr>
        <w:top w:val="none" w:sz="0" w:space="0" w:color="auto"/>
        <w:left w:val="none" w:sz="0" w:space="0" w:color="auto"/>
        <w:bottom w:val="none" w:sz="0" w:space="0" w:color="auto"/>
        <w:right w:val="none" w:sz="0" w:space="0" w:color="auto"/>
      </w:divBdr>
    </w:div>
    <w:div w:id="539710365">
      <w:bodyDiv w:val="1"/>
      <w:marLeft w:val="0"/>
      <w:marRight w:val="0"/>
      <w:marTop w:val="0"/>
      <w:marBottom w:val="0"/>
      <w:divBdr>
        <w:top w:val="none" w:sz="0" w:space="0" w:color="auto"/>
        <w:left w:val="none" w:sz="0" w:space="0" w:color="auto"/>
        <w:bottom w:val="none" w:sz="0" w:space="0" w:color="auto"/>
        <w:right w:val="none" w:sz="0" w:space="0" w:color="auto"/>
      </w:divBdr>
    </w:div>
    <w:div w:id="554434639">
      <w:bodyDiv w:val="1"/>
      <w:marLeft w:val="0"/>
      <w:marRight w:val="0"/>
      <w:marTop w:val="0"/>
      <w:marBottom w:val="0"/>
      <w:divBdr>
        <w:top w:val="none" w:sz="0" w:space="0" w:color="auto"/>
        <w:left w:val="none" w:sz="0" w:space="0" w:color="auto"/>
        <w:bottom w:val="none" w:sz="0" w:space="0" w:color="auto"/>
        <w:right w:val="none" w:sz="0" w:space="0" w:color="auto"/>
      </w:divBdr>
    </w:div>
    <w:div w:id="570192668">
      <w:bodyDiv w:val="1"/>
      <w:marLeft w:val="0"/>
      <w:marRight w:val="0"/>
      <w:marTop w:val="0"/>
      <w:marBottom w:val="0"/>
      <w:divBdr>
        <w:top w:val="none" w:sz="0" w:space="0" w:color="auto"/>
        <w:left w:val="none" w:sz="0" w:space="0" w:color="auto"/>
        <w:bottom w:val="none" w:sz="0" w:space="0" w:color="auto"/>
        <w:right w:val="none" w:sz="0" w:space="0" w:color="auto"/>
      </w:divBdr>
    </w:div>
    <w:div w:id="583608403">
      <w:bodyDiv w:val="1"/>
      <w:marLeft w:val="0"/>
      <w:marRight w:val="0"/>
      <w:marTop w:val="0"/>
      <w:marBottom w:val="0"/>
      <w:divBdr>
        <w:top w:val="none" w:sz="0" w:space="0" w:color="auto"/>
        <w:left w:val="none" w:sz="0" w:space="0" w:color="auto"/>
        <w:bottom w:val="none" w:sz="0" w:space="0" w:color="auto"/>
        <w:right w:val="none" w:sz="0" w:space="0" w:color="auto"/>
      </w:divBdr>
    </w:div>
    <w:div w:id="587467124">
      <w:bodyDiv w:val="1"/>
      <w:marLeft w:val="0"/>
      <w:marRight w:val="0"/>
      <w:marTop w:val="0"/>
      <w:marBottom w:val="0"/>
      <w:divBdr>
        <w:top w:val="none" w:sz="0" w:space="0" w:color="auto"/>
        <w:left w:val="none" w:sz="0" w:space="0" w:color="auto"/>
        <w:bottom w:val="none" w:sz="0" w:space="0" w:color="auto"/>
        <w:right w:val="none" w:sz="0" w:space="0" w:color="auto"/>
      </w:divBdr>
    </w:div>
    <w:div w:id="604120104">
      <w:bodyDiv w:val="1"/>
      <w:marLeft w:val="0"/>
      <w:marRight w:val="0"/>
      <w:marTop w:val="0"/>
      <w:marBottom w:val="0"/>
      <w:divBdr>
        <w:top w:val="none" w:sz="0" w:space="0" w:color="auto"/>
        <w:left w:val="none" w:sz="0" w:space="0" w:color="auto"/>
        <w:bottom w:val="none" w:sz="0" w:space="0" w:color="auto"/>
        <w:right w:val="none" w:sz="0" w:space="0" w:color="auto"/>
      </w:divBdr>
    </w:div>
    <w:div w:id="620455208">
      <w:bodyDiv w:val="1"/>
      <w:marLeft w:val="0"/>
      <w:marRight w:val="0"/>
      <w:marTop w:val="0"/>
      <w:marBottom w:val="0"/>
      <w:divBdr>
        <w:top w:val="none" w:sz="0" w:space="0" w:color="auto"/>
        <w:left w:val="none" w:sz="0" w:space="0" w:color="auto"/>
        <w:bottom w:val="none" w:sz="0" w:space="0" w:color="auto"/>
        <w:right w:val="none" w:sz="0" w:space="0" w:color="auto"/>
      </w:divBdr>
    </w:div>
    <w:div w:id="625279226">
      <w:bodyDiv w:val="1"/>
      <w:marLeft w:val="0"/>
      <w:marRight w:val="0"/>
      <w:marTop w:val="0"/>
      <w:marBottom w:val="0"/>
      <w:divBdr>
        <w:top w:val="none" w:sz="0" w:space="0" w:color="auto"/>
        <w:left w:val="none" w:sz="0" w:space="0" w:color="auto"/>
        <w:bottom w:val="none" w:sz="0" w:space="0" w:color="auto"/>
        <w:right w:val="none" w:sz="0" w:space="0" w:color="auto"/>
      </w:divBdr>
    </w:div>
    <w:div w:id="638388005">
      <w:bodyDiv w:val="1"/>
      <w:marLeft w:val="0"/>
      <w:marRight w:val="0"/>
      <w:marTop w:val="0"/>
      <w:marBottom w:val="0"/>
      <w:divBdr>
        <w:top w:val="none" w:sz="0" w:space="0" w:color="auto"/>
        <w:left w:val="none" w:sz="0" w:space="0" w:color="auto"/>
        <w:bottom w:val="none" w:sz="0" w:space="0" w:color="auto"/>
        <w:right w:val="none" w:sz="0" w:space="0" w:color="auto"/>
      </w:divBdr>
    </w:div>
    <w:div w:id="651106410">
      <w:bodyDiv w:val="1"/>
      <w:marLeft w:val="0"/>
      <w:marRight w:val="0"/>
      <w:marTop w:val="0"/>
      <w:marBottom w:val="0"/>
      <w:divBdr>
        <w:top w:val="none" w:sz="0" w:space="0" w:color="auto"/>
        <w:left w:val="none" w:sz="0" w:space="0" w:color="auto"/>
        <w:bottom w:val="none" w:sz="0" w:space="0" w:color="auto"/>
        <w:right w:val="none" w:sz="0" w:space="0" w:color="auto"/>
      </w:divBdr>
    </w:div>
    <w:div w:id="655885682">
      <w:bodyDiv w:val="1"/>
      <w:marLeft w:val="0"/>
      <w:marRight w:val="0"/>
      <w:marTop w:val="0"/>
      <w:marBottom w:val="0"/>
      <w:divBdr>
        <w:top w:val="none" w:sz="0" w:space="0" w:color="auto"/>
        <w:left w:val="none" w:sz="0" w:space="0" w:color="auto"/>
        <w:bottom w:val="none" w:sz="0" w:space="0" w:color="auto"/>
        <w:right w:val="none" w:sz="0" w:space="0" w:color="auto"/>
      </w:divBdr>
    </w:div>
    <w:div w:id="657265008">
      <w:bodyDiv w:val="1"/>
      <w:marLeft w:val="0"/>
      <w:marRight w:val="0"/>
      <w:marTop w:val="0"/>
      <w:marBottom w:val="0"/>
      <w:divBdr>
        <w:top w:val="none" w:sz="0" w:space="0" w:color="auto"/>
        <w:left w:val="none" w:sz="0" w:space="0" w:color="auto"/>
        <w:bottom w:val="none" w:sz="0" w:space="0" w:color="auto"/>
        <w:right w:val="none" w:sz="0" w:space="0" w:color="auto"/>
      </w:divBdr>
    </w:div>
    <w:div w:id="684594364">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22945162">
      <w:bodyDiv w:val="1"/>
      <w:marLeft w:val="0"/>
      <w:marRight w:val="0"/>
      <w:marTop w:val="0"/>
      <w:marBottom w:val="0"/>
      <w:divBdr>
        <w:top w:val="none" w:sz="0" w:space="0" w:color="auto"/>
        <w:left w:val="none" w:sz="0" w:space="0" w:color="auto"/>
        <w:bottom w:val="none" w:sz="0" w:space="0" w:color="auto"/>
        <w:right w:val="none" w:sz="0" w:space="0" w:color="auto"/>
      </w:divBdr>
    </w:div>
    <w:div w:id="725420889">
      <w:bodyDiv w:val="1"/>
      <w:marLeft w:val="0"/>
      <w:marRight w:val="0"/>
      <w:marTop w:val="0"/>
      <w:marBottom w:val="0"/>
      <w:divBdr>
        <w:top w:val="none" w:sz="0" w:space="0" w:color="auto"/>
        <w:left w:val="none" w:sz="0" w:space="0" w:color="auto"/>
        <w:bottom w:val="none" w:sz="0" w:space="0" w:color="auto"/>
        <w:right w:val="none" w:sz="0" w:space="0" w:color="auto"/>
      </w:divBdr>
    </w:div>
    <w:div w:id="736975249">
      <w:bodyDiv w:val="1"/>
      <w:marLeft w:val="0"/>
      <w:marRight w:val="0"/>
      <w:marTop w:val="0"/>
      <w:marBottom w:val="0"/>
      <w:divBdr>
        <w:top w:val="none" w:sz="0" w:space="0" w:color="auto"/>
        <w:left w:val="none" w:sz="0" w:space="0" w:color="auto"/>
        <w:bottom w:val="none" w:sz="0" w:space="0" w:color="auto"/>
        <w:right w:val="none" w:sz="0" w:space="0" w:color="auto"/>
      </w:divBdr>
    </w:div>
    <w:div w:id="738098184">
      <w:bodyDiv w:val="1"/>
      <w:marLeft w:val="0"/>
      <w:marRight w:val="0"/>
      <w:marTop w:val="0"/>
      <w:marBottom w:val="0"/>
      <w:divBdr>
        <w:top w:val="none" w:sz="0" w:space="0" w:color="auto"/>
        <w:left w:val="none" w:sz="0" w:space="0" w:color="auto"/>
        <w:bottom w:val="none" w:sz="0" w:space="0" w:color="auto"/>
        <w:right w:val="none" w:sz="0" w:space="0" w:color="auto"/>
      </w:divBdr>
    </w:div>
    <w:div w:id="751246322">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0589633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26749361">
      <w:bodyDiv w:val="1"/>
      <w:marLeft w:val="0"/>
      <w:marRight w:val="0"/>
      <w:marTop w:val="0"/>
      <w:marBottom w:val="0"/>
      <w:divBdr>
        <w:top w:val="none" w:sz="0" w:space="0" w:color="auto"/>
        <w:left w:val="none" w:sz="0" w:space="0" w:color="auto"/>
        <w:bottom w:val="none" w:sz="0" w:space="0" w:color="auto"/>
        <w:right w:val="none" w:sz="0" w:space="0" w:color="auto"/>
      </w:divBdr>
    </w:div>
    <w:div w:id="828012080">
      <w:bodyDiv w:val="1"/>
      <w:marLeft w:val="0"/>
      <w:marRight w:val="0"/>
      <w:marTop w:val="0"/>
      <w:marBottom w:val="0"/>
      <w:divBdr>
        <w:top w:val="none" w:sz="0" w:space="0" w:color="auto"/>
        <w:left w:val="none" w:sz="0" w:space="0" w:color="auto"/>
        <w:bottom w:val="none" w:sz="0" w:space="0" w:color="auto"/>
        <w:right w:val="none" w:sz="0" w:space="0" w:color="auto"/>
      </w:divBdr>
    </w:div>
    <w:div w:id="873807685">
      <w:bodyDiv w:val="1"/>
      <w:marLeft w:val="0"/>
      <w:marRight w:val="0"/>
      <w:marTop w:val="0"/>
      <w:marBottom w:val="0"/>
      <w:divBdr>
        <w:top w:val="none" w:sz="0" w:space="0" w:color="auto"/>
        <w:left w:val="none" w:sz="0" w:space="0" w:color="auto"/>
        <w:bottom w:val="none" w:sz="0" w:space="0" w:color="auto"/>
        <w:right w:val="none" w:sz="0" w:space="0" w:color="auto"/>
      </w:divBdr>
    </w:div>
    <w:div w:id="880943693">
      <w:bodyDiv w:val="1"/>
      <w:marLeft w:val="0"/>
      <w:marRight w:val="0"/>
      <w:marTop w:val="0"/>
      <w:marBottom w:val="0"/>
      <w:divBdr>
        <w:top w:val="none" w:sz="0" w:space="0" w:color="auto"/>
        <w:left w:val="none" w:sz="0" w:space="0" w:color="auto"/>
        <w:bottom w:val="none" w:sz="0" w:space="0" w:color="auto"/>
        <w:right w:val="none" w:sz="0" w:space="0" w:color="auto"/>
      </w:divBdr>
    </w:div>
    <w:div w:id="900872088">
      <w:bodyDiv w:val="1"/>
      <w:marLeft w:val="0"/>
      <w:marRight w:val="0"/>
      <w:marTop w:val="0"/>
      <w:marBottom w:val="0"/>
      <w:divBdr>
        <w:top w:val="none" w:sz="0" w:space="0" w:color="auto"/>
        <w:left w:val="none" w:sz="0" w:space="0" w:color="auto"/>
        <w:bottom w:val="none" w:sz="0" w:space="0" w:color="auto"/>
        <w:right w:val="none" w:sz="0" w:space="0" w:color="auto"/>
      </w:divBdr>
    </w:div>
    <w:div w:id="925771273">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51782410">
      <w:bodyDiv w:val="1"/>
      <w:marLeft w:val="0"/>
      <w:marRight w:val="0"/>
      <w:marTop w:val="0"/>
      <w:marBottom w:val="0"/>
      <w:divBdr>
        <w:top w:val="none" w:sz="0" w:space="0" w:color="auto"/>
        <w:left w:val="none" w:sz="0" w:space="0" w:color="auto"/>
        <w:bottom w:val="none" w:sz="0" w:space="0" w:color="auto"/>
        <w:right w:val="none" w:sz="0" w:space="0" w:color="auto"/>
      </w:divBdr>
    </w:div>
    <w:div w:id="958338666">
      <w:bodyDiv w:val="1"/>
      <w:marLeft w:val="0"/>
      <w:marRight w:val="0"/>
      <w:marTop w:val="0"/>
      <w:marBottom w:val="0"/>
      <w:divBdr>
        <w:top w:val="none" w:sz="0" w:space="0" w:color="auto"/>
        <w:left w:val="none" w:sz="0" w:space="0" w:color="auto"/>
        <w:bottom w:val="none" w:sz="0" w:space="0" w:color="auto"/>
        <w:right w:val="none" w:sz="0" w:space="0" w:color="auto"/>
      </w:divBdr>
    </w:div>
    <w:div w:id="963775210">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307396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99175903">
      <w:bodyDiv w:val="1"/>
      <w:marLeft w:val="0"/>
      <w:marRight w:val="0"/>
      <w:marTop w:val="0"/>
      <w:marBottom w:val="0"/>
      <w:divBdr>
        <w:top w:val="none" w:sz="0" w:space="0" w:color="auto"/>
        <w:left w:val="none" w:sz="0" w:space="0" w:color="auto"/>
        <w:bottom w:val="none" w:sz="0" w:space="0" w:color="auto"/>
        <w:right w:val="none" w:sz="0" w:space="0" w:color="auto"/>
      </w:divBdr>
    </w:div>
    <w:div w:id="1157768036">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87518699">
      <w:bodyDiv w:val="1"/>
      <w:marLeft w:val="0"/>
      <w:marRight w:val="0"/>
      <w:marTop w:val="0"/>
      <w:marBottom w:val="0"/>
      <w:divBdr>
        <w:top w:val="none" w:sz="0" w:space="0" w:color="auto"/>
        <w:left w:val="none" w:sz="0" w:space="0" w:color="auto"/>
        <w:bottom w:val="none" w:sz="0" w:space="0" w:color="auto"/>
        <w:right w:val="none" w:sz="0" w:space="0" w:color="auto"/>
      </w:divBdr>
    </w:div>
    <w:div w:id="1205602167">
      <w:bodyDiv w:val="1"/>
      <w:marLeft w:val="0"/>
      <w:marRight w:val="0"/>
      <w:marTop w:val="0"/>
      <w:marBottom w:val="0"/>
      <w:divBdr>
        <w:top w:val="none" w:sz="0" w:space="0" w:color="auto"/>
        <w:left w:val="none" w:sz="0" w:space="0" w:color="auto"/>
        <w:bottom w:val="none" w:sz="0" w:space="0" w:color="auto"/>
        <w:right w:val="none" w:sz="0" w:space="0" w:color="auto"/>
      </w:divBdr>
    </w:div>
    <w:div w:id="1216772772">
      <w:bodyDiv w:val="1"/>
      <w:marLeft w:val="0"/>
      <w:marRight w:val="0"/>
      <w:marTop w:val="0"/>
      <w:marBottom w:val="0"/>
      <w:divBdr>
        <w:top w:val="none" w:sz="0" w:space="0" w:color="auto"/>
        <w:left w:val="none" w:sz="0" w:space="0" w:color="auto"/>
        <w:bottom w:val="none" w:sz="0" w:space="0" w:color="auto"/>
        <w:right w:val="none" w:sz="0" w:space="0" w:color="auto"/>
      </w:divBdr>
    </w:div>
    <w:div w:id="1252159919">
      <w:bodyDiv w:val="1"/>
      <w:marLeft w:val="0"/>
      <w:marRight w:val="0"/>
      <w:marTop w:val="0"/>
      <w:marBottom w:val="0"/>
      <w:divBdr>
        <w:top w:val="none" w:sz="0" w:space="0" w:color="auto"/>
        <w:left w:val="none" w:sz="0" w:space="0" w:color="auto"/>
        <w:bottom w:val="none" w:sz="0" w:space="0" w:color="auto"/>
        <w:right w:val="none" w:sz="0" w:space="0" w:color="auto"/>
      </w:divBdr>
    </w:div>
    <w:div w:id="1262105870">
      <w:bodyDiv w:val="1"/>
      <w:marLeft w:val="0"/>
      <w:marRight w:val="0"/>
      <w:marTop w:val="0"/>
      <w:marBottom w:val="0"/>
      <w:divBdr>
        <w:top w:val="none" w:sz="0" w:space="0" w:color="auto"/>
        <w:left w:val="none" w:sz="0" w:space="0" w:color="auto"/>
        <w:bottom w:val="none" w:sz="0" w:space="0" w:color="auto"/>
        <w:right w:val="none" w:sz="0" w:space="0" w:color="auto"/>
      </w:divBdr>
    </w:div>
    <w:div w:id="1294946598">
      <w:bodyDiv w:val="1"/>
      <w:marLeft w:val="0"/>
      <w:marRight w:val="0"/>
      <w:marTop w:val="0"/>
      <w:marBottom w:val="0"/>
      <w:divBdr>
        <w:top w:val="none" w:sz="0" w:space="0" w:color="auto"/>
        <w:left w:val="none" w:sz="0" w:space="0" w:color="auto"/>
        <w:bottom w:val="none" w:sz="0" w:space="0" w:color="auto"/>
        <w:right w:val="none" w:sz="0" w:space="0" w:color="auto"/>
      </w:divBdr>
    </w:div>
    <w:div w:id="1306466195">
      <w:bodyDiv w:val="1"/>
      <w:marLeft w:val="0"/>
      <w:marRight w:val="0"/>
      <w:marTop w:val="0"/>
      <w:marBottom w:val="0"/>
      <w:divBdr>
        <w:top w:val="none" w:sz="0" w:space="0" w:color="auto"/>
        <w:left w:val="none" w:sz="0" w:space="0" w:color="auto"/>
        <w:bottom w:val="none" w:sz="0" w:space="0" w:color="auto"/>
        <w:right w:val="none" w:sz="0" w:space="0" w:color="auto"/>
      </w:divBdr>
    </w:div>
    <w:div w:id="1336423997">
      <w:bodyDiv w:val="1"/>
      <w:marLeft w:val="0"/>
      <w:marRight w:val="0"/>
      <w:marTop w:val="0"/>
      <w:marBottom w:val="0"/>
      <w:divBdr>
        <w:top w:val="none" w:sz="0" w:space="0" w:color="auto"/>
        <w:left w:val="none" w:sz="0" w:space="0" w:color="auto"/>
        <w:bottom w:val="none" w:sz="0" w:space="0" w:color="auto"/>
        <w:right w:val="none" w:sz="0" w:space="0" w:color="auto"/>
      </w:divBdr>
    </w:div>
    <w:div w:id="1337928576">
      <w:bodyDiv w:val="1"/>
      <w:marLeft w:val="0"/>
      <w:marRight w:val="0"/>
      <w:marTop w:val="0"/>
      <w:marBottom w:val="0"/>
      <w:divBdr>
        <w:top w:val="none" w:sz="0" w:space="0" w:color="auto"/>
        <w:left w:val="none" w:sz="0" w:space="0" w:color="auto"/>
        <w:bottom w:val="none" w:sz="0" w:space="0" w:color="auto"/>
        <w:right w:val="none" w:sz="0" w:space="0" w:color="auto"/>
      </w:divBdr>
    </w:div>
    <w:div w:id="1348369468">
      <w:bodyDiv w:val="1"/>
      <w:marLeft w:val="0"/>
      <w:marRight w:val="0"/>
      <w:marTop w:val="0"/>
      <w:marBottom w:val="0"/>
      <w:divBdr>
        <w:top w:val="none" w:sz="0" w:space="0" w:color="auto"/>
        <w:left w:val="none" w:sz="0" w:space="0" w:color="auto"/>
        <w:bottom w:val="none" w:sz="0" w:space="0" w:color="auto"/>
        <w:right w:val="none" w:sz="0" w:space="0" w:color="auto"/>
      </w:divBdr>
    </w:div>
    <w:div w:id="1353916241">
      <w:bodyDiv w:val="1"/>
      <w:marLeft w:val="0"/>
      <w:marRight w:val="0"/>
      <w:marTop w:val="0"/>
      <w:marBottom w:val="0"/>
      <w:divBdr>
        <w:top w:val="none" w:sz="0" w:space="0" w:color="auto"/>
        <w:left w:val="none" w:sz="0" w:space="0" w:color="auto"/>
        <w:bottom w:val="none" w:sz="0" w:space="0" w:color="auto"/>
        <w:right w:val="none" w:sz="0" w:space="0" w:color="auto"/>
      </w:divBdr>
    </w:div>
    <w:div w:id="1366978577">
      <w:bodyDiv w:val="1"/>
      <w:marLeft w:val="0"/>
      <w:marRight w:val="0"/>
      <w:marTop w:val="0"/>
      <w:marBottom w:val="0"/>
      <w:divBdr>
        <w:top w:val="none" w:sz="0" w:space="0" w:color="auto"/>
        <w:left w:val="none" w:sz="0" w:space="0" w:color="auto"/>
        <w:bottom w:val="none" w:sz="0" w:space="0" w:color="auto"/>
        <w:right w:val="none" w:sz="0" w:space="0" w:color="auto"/>
      </w:divBdr>
    </w:div>
    <w:div w:id="1368985145">
      <w:bodyDiv w:val="1"/>
      <w:marLeft w:val="0"/>
      <w:marRight w:val="0"/>
      <w:marTop w:val="0"/>
      <w:marBottom w:val="0"/>
      <w:divBdr>
        <w:top w:val="none" w:sz="0" w:space="0" w:color="auto"/>
        <w:left w:val="none" w:sz="0" w:space="0" w:color="auto"/>
        <w:bottom w:val="none" w:sz="0" w:space="0" w:color="auto"/>
        <w:right w:val="none" w:sz="0" w:space="0" w:color="auto"/>
      </w:divBdr>
    </w:div>
    <w:div w:id="1390425225">
      <w:bodyDiv w:val="1"/>
      <w:marLeft w:val="0"/>
      <w:marRight w:val="0"/>
      <w:marTop w:val="0"/>
      <w:marBottom w:val="0"/>
      <w:divBdr>
        <w:top w:val="none" w:sz="0" w:space="0" w:color="auto"/>
        <w:left w:val="none" w:sz="0" w:space="0" w:color="auto"/>
        <w:bottom w:val="none" w:sz="0" w:space="0" w:color="auto"/>
        <w:right w:val="none" w:sz="0" w:space="0" w:color="auto"/>
      </w:divBdr>
    </w:div>
    <w:div w:id="1390691209">
      <w:bodyDiv w:val="1"/>
      <w:marLeft w:val="0"/>
      <w:marRight w:val="0"/>
      <w:marTop w:val="0"/>
      <w:marBottom w:val="0"/>
      <w:divBdr>
        <w:top w:val="none" w:sz="0" w:space="0" w:color="auto"/>
        <w:left w:val="none" w:sz="0" w:space="0" w:color="auto"/>
        <w:bottom w:val="none" w:sz="0" w:space="0" w:color="auto"/>
        <w:right w:val="none" w:sz="0" w:space="0" w:color="auto"/>
      </w:divBdr>
    </w:div>
    <w:div w:id="1414624510">
      <w:bodyDiv w:val="1"/>
      <w:marLeft w:val="0"/>
      <w:marRight w:val="0"/>
      <w:marTop w:val="0"/>
      <w:marBottom w:val="0"/>
      <w:divBdr>
        <w:top w:val="none" w:sz="0" w:space="0" w:color="auto"/>
        <w:left w:val="none" w:sz="0" w:space="0" w:color="auto"/>
        <w:bottom w:val="none" w:sz="0" w:space="0" w:color="auto"/>
        <w:right w:val="none" w:sz="0" w:space="0" w:color="auto"/>
      </w:divBdr>
    </w:div>
    <w:div w:id="1415054347">
      <w:bodyDiv w:val="1"/>
      <w:marLeft w:val="0"/>
      <w:marRight w:val="0"/>
      <w:marTop w:val="0"/>
      <w:marBottom w:val="0"/>
      <w:divBdr>
        <w:top w:val="none" w:sz="0" w:space="0" w:color="auto"/>
        <w:left w:val="none" w:sz="0" w:space="0" w:color="auto"/>
        <w:bottom w:val="none" w:sz="0" w:space="0" w:color="auto"/>
        <w:right w:val="none" w:sz="0" w:space="0" w:color="auto"/>
      </w:divBdr>
    </w:div>
    <w:div w:id="143112281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42798794">
      <w:bodyDiv w:val="1"/>
      <w:marLeft w:val="0"/>
      <w:marRight w:val="0"/>
      <w:marTop w:val="0"/>
      <w:marBottom w:val="0"/>
      <w:divBdr>
        <w:top w:val="none" w:sz="0" w:space="0" w:color="auto"/>
        <w:left w:val="none" w:sz="0" w:space="0" w:color="auto"/>
        <w:bottom w:val="none" w:sz="0" w:space="0" w:color="auto"/>
        <w:right w:val="none" w:sz="0" w:space="0" w:color="auto"/>
      </w:divBdr>
    </w:div>
    <w:div w:id="1482769282">
      <w:bodyDiv w:val="1"/>
      <w:marLeft w:val="0"/>
      <w:marRight w:val="0"/>
      <w:marTop w:val="0"/>
      <w:marBottom w:val="0"/>
      <w:divBdr>
        <w:top w:val="none" w:sz="0" w:space="0" w:color="auto"/>
        <w:left w:val="none" w:sz="0" w:space="0" w:color="auto"/>
        <w:bottom w:val="none" w:sz="0" w:space="0" w:color="auto"/>
        <w:right w:val="none" w:sz="0" w:space="0" w:color="auto"/>
      </w:divBdr>
    </w:div>
    <w:div w:id="1490906039">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7694931">
      <w:bodyDiv w:val="1"/>
      <w:marLeft w:val="0"/>
      <w:marRight w:val="0"/>
      <w:marTop w:val="0"/>
      <w:marBottom w:val="0"/>
      <w:divBdr>
        <w:top w:val="none" w:sz="0" w:space="0" w:color="auto"/>
        <w:left w:val="none" w:sz="0" w:space="0" w:color="auto"/>
        <w:bottom w:val="none" w:sz="0" w:space="0" w:color="auto"/>
        <w:right w:val="none" w:sz="0" w:space="0" w:color="auto"/>
      </w:divBdr>
    </w:div>
    <w:div w:id="152051155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43635508">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5985743">
      <w:bodyDiv w:val="1"/>
      <w:marLeft w:val="0"/>
      <w:marRight w:val="0"/>
      <w:marTop w:val="0"/>
      <w:marBottom w:val="0"/>
      <w:divBdr>
        <w:top w:val="none" w:sz="0" w:space="0" w:color="auto"/>
        <w:left w:val="none" w:sz="0" w:space="0" w:color="auto"/>
        <w:bottom w:val="none" w:sz="0" w:space="0" w:color="auto"/>
        <w:right w:val="none" w:sz="0" w:space="0" w:color="auto"/>
      </w:divBdr>
    </w:div>
    <w:div w:id="1593587827">
      <w:bodyDiv w:val="1"/>
      <w:marLeft w:val="0"/>
      <w:marRight w:val="0"/>
      <w:marTop w:val="0"/>
      <w:marBottom w:val="0"/>
      <w:divBdr>
        <w:top w:val="none" w:sz="0" w:space="0" w:color="auto"/>
        <w:left w:val="none" w:sz="0" w:space="0" w:color="auto"/>
        <w:bottom w:val="none" w:sz="0" w:space="0" w:color="auto"/>
        <w:right w:val="none" w:sz="0" w:space="0" w:color="auto"/>
      </w:divBdr>
    </w:div>
    <w:div w:id="1595431030">
      <w:bodyDiv w:val="1"/>
      <w:marLeft w:val="0"/>
      <w:marRight w:val="0"/>
      <w:marTop w:val="0"/>
      <w:marBottom w:val="0"/>
      <w:divBdr>
        <w:top w:val="none" w:sz="0" w:space="0" w:color="auto"/>
        <w:left w:val="none" w:sz="0" w:space="0" w:color="auto"/>
        <w:bottom w:val="none" w:sz="0" w:space="0" w:color="auto"/>
        <w:right w:val="none" w:sz="0" w:space="0" w:color="auto"/>
      </w:divBdr>
    </w:div>
    <w:div w:id="1595892251">
      <w:bodyDiv w:val="1"/>
      <w:marLeft w:val="0"/>
      <w:marRight w:val="0"/>
      <w:marTop w:val="0"/>
      <w:marBottom w:val="0"/>
      <w:divBdr>
        <w:top w:val="none" w:sz="0" w:space="0" w:color="auto"/>
        <w:left w:val="none" w:sz="0" w:space="0" w:color="auto"/>
        <w:bottom w:val="none" w:sz="0" w:space="0" w:color="auto"/>
        <w:right w:val="none" w:sz="0" w:space="0" w:color="auto"/>
      </w:divBdr>
    </w:div>
    <w:div w:id="1631282659">
      <w:bodyDiv w:val="1"/>
      <w:marLeft w:val="0"/>
      <w:marRight w:val="0"/>
      <w:marTop w:val="0"/>
      <w:marBottom w:val="0"/>
      <w:divBdr>
        <w:top w:val="none" w:sz="0" w:space="0" w:color="auto"/>
        <w:left w:val="none" w:sz="0" w:space="0" w:color="auto"/>
        <w:bottom w:val="none" w:sz="0" w:space="0" w:color="auto"/>
        <w:right w:val="none" w:sz="0" w:space="0" w:color="auto"/>
      </w:divBdr>
    </w:div>
    <w:div w:id="1632056651">
      <w:bodyDiv w:val="1"/>
      <w:marLeft w:val="0"/>
      <w:marRight w:val="0"/>
      <w:marTop w:val="0"/>
      <w:marBottom w:val="0"/>
      <w:divBdr>
        <w:top w:val="none" w:sz="0" w:space="0" w:color="auto"/>
        <w:left w:val="none" w:sz="0" w:space="0" w:color="auto"/>
        <w:bottom w:val="none" w:sz="0" w:space="0" w:color="auto"/>
        <w:right w:val="none" w:sz="0" w:space="0" w:color="auto"/>
      </w:divBdr>
    </w:div>
    <w:div w:id="1641184088">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144041">
      <w:bodyDiv w:val="1"/>
      <w:marLeft w:val="0"/>
      <w:marRight w:val="0"/>
      <w:marTop w:val="0"/>
      <w:marBottom w:val="0"/>
      <w:divBdr>
        <w:top w:val="none" w:sz="0" w:space="0" w:color="auto"/>
        <w:left w:val="none" w:sz="0" w:space="0" w:color="auto"/>
        <w:bottom w:val="none" w:sz="0" w:space="0" w:color="auto"/>
        <w:right w:val="none" w:sz="0" w:space="0" w:color="auto"/>
      </w:divBdr>
    </w:div>
    <w:div w:id="1659991770">
      <w:bodyDiv w:val="1"/>
      <w:marLeft w:val="0"/>
      <w:marRight w:val="0"/>
      <w:marTop w:val="0"/>
      <w:marBottom w:val="0"/>
      <w:divBdr>
        <w:top w:val="none" w:sz="0" w:space="0" w:color="auto"/>
        <w:left w:val="none" w:sz="0" w:space="0" w:color="auto"/>
        <w:bottom w:val="none" w:sz="0" w:space="0" w:color="auto"/>
        <w:right w:val="none" w:sz="0" w:space="0" w:color="auto"/>
      </w:divBdr>
    </w:div>
    <w:div w:id="1664891259">
      <w:bodyDiv w:val="1"/>
      <w:marLeft w:val="0"/>
      <w:marRight w:val="0"/>
      <w:marTop w:val="0"/>
      <w:marBottom w:val="0"/>
      <w:divBdr>
        <w:top w:val="none" w:sz="0" w:space="0" w:color="auto"/>
        <w:left w:val="none" w:sz="0" w:space="0" w:color="auto"/>
        <w:bottom w:val="none" w:sz="0" w:space="0" w:color="auto"/>
        <w:right w:val="none" w:sz="0" w:space="0" w:color="auto"/>
      </w:divBdr>
    </w:div>
    <w:div w:id="1694111730">
      <w:bodyDiv w:val="1"/>
      <w:marLeft w:val="0"/>
      <w:marRight w:val="0"/>
      <w:marTop w:val="0"/>
      <w:marBottom w:val="0"/>
      <w:divBdr>
        <w:top w:val="none" w:sz="0" w:space="0" w:color="auto"/>
        <w:left w:val="none" w:sz="0" w:space="0" w:color="auto"/>
        <w:bottom w:val="none" w:sz="0" w:space="0" w:color="auto"/>
        <w:right w:val="none" w:sz="0" w:space="0" w:color="auto"/>
      </w:divBdr>
    </w:div>
    <w:div w:id="1731079767">
      <w:bodyDiv w:val="1"/>
      <w:marLeft w:val="0"/>
      <w:marRight w:val="0"/>
      <w:marTop w:val="0"/>
      <w:marBottom w:val="0"/>
      <w:divBdr>
        <w:top w:val="none" w:sz="0" w:space="0" w:color="auto"/>
        <w:left w:val="none" w:sz="0" w:space="0" w:color="auto"/>
        <w:bottom w:val="none" w:sz="0" w:space="0" w:color="auto"/>
        <w:right w:val="none" w:sz="0" w:space="0" w:color="auto"/>
      </w:divBdr>
    </w:div>
    <w:div w:id="1738017487">
      <w:bodyDiv w:val="1"/>
      <w:marLeft w:val="0"/>
      <w:marRight w:val="0"/>
      <w:marTop w:val="0"/>
      <w:marBottom w:val="0"/>
      <w:divBdr>
        <w:top w:val="none" w:sz="0" w:space="0" w:color="auto"/>
        <w:left w:val="none" w:sz="0" w:space="0" w:color="auto"/>
        <w:bottom w:val="none" w:sz="0" w:space="0" w:color="auto"/>
        <w:right w:val="none" w:sz="0" w:space="0" w:color="auto"/>
      </w:divBdr>
    </w:div>
    <w:div w:id="1745684134">
      <w:bodyDiv w:val="1"/>
      <w:marLeft w:val="0"/>
      <w:marRight w:val="0"/>
      <w:marTop w:val="0"/>
      <w:marBottom w:val="0"/>
      <w:divBdr>
        <w:top w:val="none" w:sz="0" w:space="0" w:color="auto"/>
        <w:left w:val="none" w:sz="0" w:space="0" w:color="auto"/>
        <w:bottom w:val="none" w:sz="0" w:space="0" w:color="auto"/>
        <w:right w:val="none" w:sz="0" w:space="0" w:color="auto"/>
      </w:divBdr>
    </w:div>
    <w:div w:id="1749957410">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79837356">
      <w:bodyDiv w:val="1"/>
      <w:marLeft w:val="0"/>
      <w:marRight w:val="0"/>
      <w:marTop w:val="0"/>
      <w:marBottom w:val="0"/>
      <w:divBdr>
        <w:top w:val="none" w:sz="0" w:space="0" w:color="auto"/>
        <w:left w:val="none" w:sz="0" w:space="0" w:color="auto"/>
        <w:bottom w:val="none" w:sz="0" w:space="0" w:color="auto"/>
        <w:right w:val="none" w:sz="0" w:space="0" w:color="auto"/>
      </w:divBdr>
    </w:div>
    <w:div w:id="178561191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795517948">
      <w:bodyDiv w:val="1"/>
      <w:marLeft w:val="0"/>
      <w:marRight w:val="0"/>
      <w:marTop w:val="0"/>
      <w:marBottom w:val="0"/>
      <w:divBdr>
        <w:top w:val="none" w:sz="0" w:space="0" w:color="auto"/>
        <w:left w:val="none" w:sz="0" w:space="0" w:color="auto"/>
        <w:bottom w:val="none" w:sz="0" w:space="0" w:color="auto"/>
        <w:right w:val="none" w:sz="0" w:space="0" w:color="auto"/>
      </w:divBdr>
    </w:div>
    <w:div w:id="1806579194">
      <w:bodyDiv w:val="1"/>
      <w:marLeft w:val="0"/>
      <w:marRight w:val="0"/>
      <w:marTop w:val="0"/>
      <w:marBottom w:val="0"/>
      <w:divBdr>
        <w:top w:val="none" w:sz="0" w:space="0" w:color="auto"/>
        <w:left w:val="none" w:sz="0" w:space="0" w:color="auto"/>
        <w:bottom w:val="none" w:sz="0" w:space="0" w:color="auto"/>
        <w:right w:val="none" w:sz="0" w:space="0" w:color="auto"/>
      </w:divBdr>
    </w:div>
    <w:div w:id="1820993875">
      <w:bodyDiv w:val="1"/>
      <w:marLeft w:val="0"/>
      <w:marRight w:val="0"/>
      <w:marTop w:val="0"/>
      <w:marBottom w:val="0"/>
      <w:divBdr>
        <w:top w:val="none" w:sz="0" w:space="0" w:color="auto"/>
        <w:left w:val="none" w:sz="0" w:space="0" w:color="auto"/>
        <w:bottom w:val="none" w:sz="0" w:space="0" w:color="auto"/>
        <w:right w:val="none" w:sz="0" w:space="0" w:color="auto"/>
      </w:divBdr>
    </w:div>
    <w:div w:id="1860310473">
      <w:bodyDiv w:val="1"/>
      <w:marLeft w:val="0"/>
      <w:marRight w:val="0"/>
      <w:marTop w:val="0"/>
      <w:marBottom w:val="0"/>
      <w:divBdr>
        <w:top w:val="none" w:sz="0" w:space="0" w:color="auto"/>
        <w:left w:val="none" w:sz="0" w:space="0" w:color="auto"/>
        <w:bottom w:val="none" w:sz="0" w:space="0" w:color="auto"/>
        <w:right w:val="none" w:sz="0" w:space="0" w:color="auto"/>
      </w:divBdr>
    </w:div>
    <w:div w:id="1862278184">
      <w:bodyDiv w:val="1"/>
      <w:marLeft w:val="0"/>
      <w:marRight w:val="0"/>
      <w:marTop w:val="0"/>
      <w:marBottom w:val="0"/>
      <w:divBdr>
        <w:top w:val="none" w:sz="0" w:space="0" w:color="auto"/>
        <w:left w:val="none" w:sz="0" w:space="0" w:color="auto"/>
        <w:bottom w:val="none" w:sz="0" w:space="0" w:color="auto"/>
        <w:right w:val="none" w:sz="0" w:space="0" w:color="auto"/>
      </w:divBdr>
    </w:div>
    <w:div w:id="1875842410">
      <w:bodyDiv w:val="1"/>
      <w:marLeft w:val="0"/>
      <w:marRight w:val="0"/>
      <w:marTop w:val="0"/>
      <w:marBottom w:val="0"/>
      <w:divBdr>
        <w:top w:val="none" w:sz="0" w:space="0" w:color="auto"/>
        <w:left w:val="none" w:sz="0" w:space="0" w:color="auto"/>
        <w:bottom w:val="none" w:sz="0" w:space="0" w:color="auto"/>
        <w:right w:val="none" w:sz="0" w:space="0" w:color="auto"/>
      </w:divBdr>
    </w:div>
    <w:div w:id="1888833782">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40411861">
      <w:bodyDiv w:val="1"/>
      <w:marLeft w:val="0"/>
      <w:marRight w:val="0"/>
      <w:marTop w:val="0"/>
      <w:marBottom w:val="0"/>
      <w:divBdr>
        <w:top w:val="none" w:sz="0" w:space="0" w:color="auto"/>
        <w:left w:val="none" w:sz="0" w:space="0" w:color="auto"/>
        <w:bottom w:val="none" w:sz="0" w:space="0" w:color="auto"/>
        <w:right w:val="none" w:sz="0" w:space="0" w:color="auto"/>
      </w:divBdr>
    </w:div>
    <w:div w:id="1941795304">
      <w:bodyDiv w:val="1"/>
      <w:marLeft w:val="0"/>
      <w:marRight w:val="0"/>
      <w:marTop w:val="0"/>
      <w:marBottom w:val="0"/>
      <w:divBdr>
        <w:top w:val="none" w:sz="0" w:space="0" w:color="auto"/>
        <w:left w:val="none" w:sz="0" w:space="0" w:color="auto"/>
        <w:bottom w:val="none" w:sz="0" w:space="0" w:color="auto"/>
        <w:right w:val="none" w:sz="0" w:space="0" w:color="auto"/>
      </w:divBdr>
    </w:div>
    <w:div w:id="1973555883">
      <w:bodyDiv w:val="1"/>
      <w:marLeft w:val="0"/>
      <w:marRight w:val="0"/>
      <w:marTop w:val="0"/>
      <w:marBottom w:val="0"/>
      <w:divBdr>
        <w:top w:val="none" w:sz="0" w:space="0" w:color="auto"/>
        <w:left w:val="none" w:sz="0" w:space="0" w:color="auto"/>
        <w:bottom w:val="none" w:sz="0" w:space="0" w:color="auto"/>
        <w:right w:val="none" w:sz="0" w:space="0" w:color="auto"/>
      </w:divBdr>
    </w:div>
    <w:div w:id="2005696420">
      <w:bodyDiv w:val="1"/>
      <w:marLeft w:val="0"/>
      <w:marRight w:val="0"/>
      <w:marTop w:val="0"/>
      <w:marBottom w:val="0"/>
      <w:divBdr>
        <w:top w:val="none" w:sz="0" w:space="0" w:color="auto"/>
        <w:left w:val="none" w:sz="0" w:space="0" w:color="auto"/>
        <w:bottom w:val="none" w:sz="0" w:space="0" w:color="auto"/>
        <w:right w:val="none" w:sz="0" w:space="0" w:color="auto"/>
      </w:divBdr>
    </w:div>
    <w:div w:id="2020153734">
      <w:bodyDiv w:val="1"/>
      <w:marLeft w:val="0"/>
      <w:marRight w:val="0"/>
      <w:marTop w:val="0"/>
      <w:marBottom w:val="0"/>
      <w:divBdr>
        <w:top w:val="none" w:sz="0" w:space="0" w:color="auto"/>
        <w:left w:val="none" w:sz="0" w:space="0" w:color="auto"/>
        <w:bottom w:val="none" w:sz="0" w:space="0" w:color="auto"/>
        <w:right w:val="none" w:sz="0" w:space="0" w:color="auto"/>
      </w:divBdr>
    </w:div>
    <w:div w:id="2083526629">
      <w:bodyDiv w:val="1"/>
      <w:marLeft w:val="0"/>
      <w:marRight w:val="0"/>
      <w:marTop w:val="0"/>
      <w:marBottom w:val="0"/>
      <w:divBdr>
        <w:top w:val="none" w:sz="0" w:space="0" w:color="auto"/>
        <w:left w:val="none" w:sz="0" w:space="0" w:color="auto"/>
        <w:bottom w:val="none" w:sz="0" w:space="0" w:color="auto"/>
        <w:right w:val="none" w:sz="0" w:space="0" w:color="auto"/>
      </w:divBdr>
    </w:div>
    <w:div w:id="2089302533">
      <w:bodyDiv w:val="1"/>
      <w:marLeft w:val="0"/>
      <w:marRight w:val="0"/>
      <w:marTop w:val="0"/>
      <w:marBottom w:val="0"/>
      <w:divBdr>
        <w:top w:val="none" w:sz="0" w:space="0" w:color="auto"/>
        <w:left w:val="none" w:sz="0" w:space="0" w:color="auto"/>
        <w:bottom w:val="none" w:sz="0" w:space="0" w:color="auto"/>
        <w:right w:val="none" w:sz="0" w:space="0" w:color="auto"/>
      </w:divBdr>
    </w:div>
    <w:div w:id="2089426414">
      <w:bodyDiv w:val="1"/>
      <w:marLeft w:val="0"/>
      <w:marRight w:val="0"/>
      <w:marTop w:val="0"/>
      <w:marBottom w:val="0"/>
      <w:divBdr>
        <w:top w:val="none" w:sz="0" w:space="0" w:color="auto"/>
        <w:left w:val="none" w:sz="0" w:space="0" w:color="auto"/>
        <w:bottom w:val="none" w:sz="0" w:space="0" w:color="auto"/>
        <w:right w:val="none" w:sz="0" w:space="0" w:color="auto"/>
      </w:divBdr>
    </w:div>
    <w:div w:id="2104646500">
      <w:bodyDiv w:val="1"/>
      <w:marLeft w:val="0"/>
      <w:marRight w:val="0"/>
      <w:marTop w:val="0"/>
      <w:marBottom w:val="0"/>
      <w:divBdr>
        <w:top w:val="none" w:sz="0" w:space="0" w:color="auto"/>
        <w:left w:val="none" w:sz="0" w:space="0" w:color="auto"/>
        <w:bottom w:val="none" w:sz="0" w:space="0" w:color="auto"/>
        <w:right w:val="none" w:sz="0" w:space="0" w:color="auto"/>
      </w:divBdr>
    </w:div>
    <w:div w:id="2121028184">
      <w:bodyDiv w:val="1"/>
      <w:marLeft w:val="0"/>
      <w:marRight w:val="0"/>
      <w:marTop w:val="0"/>
      <w:marBottom w:val="0"/>
      <w:divBdr>
        <w:top w:val="none" w:sz="0" w:space="0" w:color="auto"/>
        <w:left w:val="none" w:sz="0" w:space="0" w:color="auto"/>
        <w:bottom w:val="none" w:sz="0" w:space="0" w:color="auto"/>
        <w:right w:val="none" w:sz="0" w:space="0" w:color="auto"/>
      </w:divBdr>
    </w:div>
    <w:div w:id="2125229810">
      <w:bodyDiv w:val="1"/>
      <w:marLeft w:val="0"/>
      <w:marRight w:val="0"/>
      <w:marTop w:val="0"/>
      <w:marBottom w:val="0"/>
      <w:divBdr>
        <w:top w:val="none" w:sz="0" w:space="0" w:color="auto"/>
        <w:left w:val="none" w:sz="0" w:space="0" w:color="auto"/>
        <w:bottom w:val="none" w:sz="0" w:space="0" w:color="auto"/>
        <w:right w:val="none" w:sz="0" w:space="0" w:color="auto"/>
      </w:divBdr>
    </w:div>
    <w:div w:id="2127650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mailto:email@email.com"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png"/><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D3A6545FE6753438BC7A43C6B5F7FEE" ma:contentTypeVersion="11" ma:contentTypeDescription="Create a new document." ma:contentTypeScope="" ma:versionID="67388e355181bfaf740b3d9832f2fae1">
  <xsd:schema xmlns:xsd="http://www.w3.org/2001/XMLSchema" xmlns:xs="http://www.w3.org/2001/XMLSchema" xmlns:p="http://schemas.microsoft.com/office/2006/metadata/properties" xmlns:ns3="92250081-c7d9-4aa6-8824-a9681c7d2df4" xmlns:ns4="ea12ede9-eae1-460b-b022-0ad742212dfd" targetNamespace="http://schemas.microsoft.com/office/2006/metadata/properties" ma:root="true" ma:fieldsID="8e2faa03611c14f239444ab30ed2e7c4" ns3:_="" ns4:_="">
    <xsd:import namespace="92250081-c7d9-4aa6-8824-a9681c7d2df4"/>
    <xsd:import namespace="ea12ede9-eae1-460b-b022-0ad742212df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250081-c7d9-4aa6-8824-a9681c7d2d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12ede9-eae1-460b-b022-0ad742212df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4.xml><?xml version="1.0" encoding="utf-8"?>
<p:properties xmlns:p="http://schemas.microsoft.com/office/2006/metadata/properties" xmlns:xsi="http://www.w3.org/2001/XMLSchema-instance" xmlns:pc="http://schemas.microsoft.com/office/infopath/2007/PartnerControls">
  <documentManagement>
    <_activity xmlns="92250081-c7d9-4aa6-8824-a9681c7d2df4" xsi:nil="true"/>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McG00</b:Tag>
    <b:SourceType>JournalArticle</b:SourceType>
    <b:Guid>{2689BB3F-6CD1-471B-B2E1-A829FFEEE3B1}</b:Guid>
    <b:Title>Structured query language</b:Title>
    <b:Year>2000</b:Year>
    <b:City>Framingham</b:City>
    <b:Publisher>Foundry</b:Publisher>
    <b:Author>
      <b:Author>
        <b:NameList>
          <b:Person>
            <b:Last>McGeever</b:Last>
            <b:First>Christine</b:First>
          </b:Person>
        </b:NameList>
      </b:Author>
    </b:Author>
    <b:JournalName>Computerworld</b:JournalName>
    <b:Pages>70</b:Pages>
    <b:Volume>34</b:Volume>
    <b:Issue>20</b:Issue>
    <b:Month>May</b:Month>
    <b:Day>15</b:Day>
    <b:RefOrder>3</b:RefOrder>
  </b:Source>
  <b:Source>
    <b:Tag>Guy15</b:Tag>
    <b:SourceType>JournalArticle</b:SourceType>
    <b:Guid>{FCD4F164-50E0-45C4-8189-E09A63DFA058}</b:Guid>
    <b:Title>The Lessons of Database History</b:Title>
    <b:JournalName>Database Trends and Applications</b:JournalName>
    <b:Year>2015</b:Year>
    <b:Pages>54</b:Pages>
    <b:Volume>29</b:Volume>
    <b:Issue>3</b:Issue>
    <b:Author>
      <b:Author>
        <b:NameList>
          <b:Person>
            <b:Last>Harrison</b:Last>
            <b:First>Guy</b:First>
          </b:Person>
        </b:NameList>
      </b:Author>
    </b:Author>
    <b:City>Chatham</b:City>
    <b:RefOrder>1</b:RefOrder>
  </b:Source>
  <b:Source>
    <b:Tag>Cha12</b:Tag>
    <b:SourceType>JournalArticle</b:SourceType>
    <b:Guid>{D1E0F4FF-6D35-447F-A9F4-81F6EE3DE2B3}</b:Guid>
    <b:Author>
      <b:Author>
        <b:NameList>
          <b:Person>
            <b:Last>Chamberlin</b:Last>
            <b:First>Donald</b:First>
            <b:Middle>D.</b:Middle>
          </b:Person>
        </b:NameList>
      </b:Author>
    </b:Author>
    <b:Title>Early History of SQL</b:Title>
    <b:JournalName>IEEE Annals of the History of Computing</b:JournalName>
    <b:Year>2012</b:Year>
    <b:Pages>78-82</b:Pages>
    <b:Volume>34</b:Volume>
    <b:Issue>4</b:Issue>
    <b:Month>November</b:Month>
    <b:Day>21</b:Day>
    <b:Publisher>IEEE</b:Publisher>
    <b:RefOrder>2</b:RefOrder>
  </b:Source>
  <b:Source>
    <b:Tag>Olu23</b:Tag>
    <b:SourceType>InternetSite</b:SourceType>
    <b:Guid>{D3BBC4FC-A1DA-4560-8FDB-2017FC65F446}</b:Guid>
    <b:Title>How to Perform Machine Learning Tasks with Python and SQL</b:Title>
    <b:Year>2023</b:Year>
    <b:Author>
      <b:Author>
        <b:NameList>
          <b:Person>
            <b:Last>Jeremiah</b:Last>
            <b:First>Oluseye</b:First>
          </b:Person>
        </b:NameList>
      </b:Author>
    </b:Author>
    <b:ProductionCompany>FreeCodeCamp</b:ProductionCompany>
    <b:Month>March</b:Month>
    <b:Day>9</b:Day>
    <b:YearAccessed>2024</b:YearAccessed>
    <b:MonthAccessed>April</b:MonthAccessed>
    <b:DayAccessed>6</b:DayAccessed>
    <b:URL>https://www.freecodecamp.org/news/machine-learning-with-python-and-sql/</b:URL>
    <b:RefOrder>6</b:RefOrder>
  </b:Source>
  <b:Source>
    <b:Tag>Vic24</b:Tag>
    <b:SourceType>InternetSite</b:SourceType>
    <b:Guid>{9AB29207-9FB7-4C91-B7AF-F3A887AE4769}</b:Guid>
    <b:Title>Harnessing the Power of SQL and AI for Predictive Analytics and Forecasting with Python</b:Title>
    <b:Year>2024</b:Year>
    <b:City>Texas</b:City>
    <b:Publisher>Medium</b:Publisher>
    <b:Author>
      <b:Author>
        <b:NameList>
          <b:Person>
            <b:Last>Magallanes</b:Last>
            <b:First>Victor</b:First>
          </b:Person>
        </b:NameList>
      </b:Author>
    </b:Author>
    <b:ProductionCompany>Medium</b:ProductionCompany>
    <b:Month>Feb</b:Month>
    <b:Day>6</b:Day>
    <b:YearAccessed>2024</b:YearAccessed>
    <b:MonthAccessed>April</b:MonthAccessed>
    <b:DayAccessed>6</b:DayAccessed>
    <b:URL>https://medium.com/@amb39305/harnessing-the-power-of-sql-and-ai-for-predictive-analytics-and-forecasting-with-python-147bd59759df</b:URL>
    <b:RefOrder>7</b:RefOrder>
  </b:Source>
  <b:Source>
    <b:Tag>Dat87</b:Tag>
    <b:SourceType>Book</b:SourceType>
    <b:Guid>{DACECA36-56E3-412E-96B9-47B51614967E}</b:Guid>
    <b:Author>
      <b:Author>
        <b:NameList>
          <b:Person>
            <b:Last>Date</b:Last>
            <b:First>C.J.</b:First>
          </b:Person>
        </b:NameList>
      </b:Author>
    </b:Author>
    <b:Title>A Guide to The SQL Standard</b:Title>
    <b:Year>1987</b:Year>
    <b:City>Reading</b:City>
    <b:Publisher>Addison-Wesley Publishing Company</b:Publisher>
    <b:StateProvince>Massachusetts</b:StateProvince>
    <b:CountryRegion>United States</b:CountryRegion>
    <b:RefOrder>5</b:RefOrder>
  </b:Source>
  <b:Source>
    <b:Tag>Pra91</b:Tag>
    <b:SourceType>Book</b:SourceType>
    <b:Guid>{915FFBB2-97BD-45C7-B023-C3BA6DF9D60D}</b:Guid>
    <b:Author>
      <b:Author>
        <b:NameList>
          <b:Person>
            <b:Last>Pratt</b:Last>
            <b:First>Philip</b:First>
            <b:Middle>J.</b:Middle>
          </b:Person>
        </b:NameList>
      </b:Author>
    </b:Author>
    <b:Title>A Guide to SQL Second Edition</b:Title>
    <b:Year>1991</b:Year>
    <b:City>Boston</b:City>
    <b:Publisher>boyd &amp; fraser publishing company</b:Publisher>
    <b:RefOrder>4</b:RefOrder>
  </b:Source>
</b:Sources>
</file>

<file path=customXml/itemProps1.xml><?xml version="1.0" encoding="utf-8"?>
<ds:datastoreItem xmlns:ds="http://schemas.openxmlformats.org/officeDocument/2006/customXml" ds:itemID="{249BA3DE-2966-40DB-A144-FA22621BF3BA}">
  <ds:schemaRefs>
    <ds:schemaRef ds:uri="http://schemas.microsoft.com/sharepoint/v3/contenttype/forms"/>
  </ds:schemaRefs>
</ds:datastoreItem>
</file>

<file path=customXml/itemProps2.xml><?xml version="1.0" encoding="utf-8"?>
<ds:datastoreItem xmlns:ds="http://schemas.openxmlformats.org/officeDocument/2006/customXml" ds:itemID="{F45E740E-A22C-4610-8B6C-4EF60AADC1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250081-c7d9-4aa6-8824-a9681c7d2df4"/>
    <ds:schemaRef ds:uri="ea12ede9-eae1-460b-b022-0ad742212d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45DBA2-DCF6-46BF-858B-9A8CC8161B4D}">
  <ds:schemaRefs/>
</ds:datastoreItem>
</file>

<file path=customXml/itemProps4.xml><?xml version="1.0" encoding="utf-8"?>
<ds:datastoreItem xmlns:ds="http://schemas.openxmlformats.org/officeDocument/2006/customXml" ds:itemID="{0A95785B-20D3-4B42-9630-773A7A64ECA2}">
  <ds:schemaRefs>
    <ds:schemaRef ds:uri="http://schemas.microsoft.com/office/2006/metadata/properties"/>
    <ds:schemaRef ds:uri="http://schemas.microsoft.com/office/infopath/2007/PartnerControls"/>
    <ds:schemaRef ds:uri="92250081-c7d9-4aa6-8824-a9681c7d2df4"/>
  </ds:schemaRefs>
</ds:datastoreItem>
</file>

<file path=customXml/itemProps5.xml><?xml version="1.0" encoding="utf-8"?>
<ds:datastoreItem xmlns:ds="http://schemas.openxmlformats.org/officeDocument/2006/customXml" ds:itemID="{585E3BF5-ECC1-4E1C-A437-DCE56483F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1789</TotalTime>
  <Pages>7</Pages>
  <Words>4659</Words>
  <Characters>26557</Characters>
  <Application>Microsoft Office Word</Application>
  <DocSecurity>0</DocSecurity>
  <Lines>221</Lines>
  <Paragraphs>62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31154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Grossheim, Sarah Kathyrn</cp:lastModifiedBy>
  <cp:revision>18</cp:revision>
  <cp:lastPrinted>2018-05-22T11:24:00Z</cp:lastPrinted>
  <dcterms:created xsi:type="dcterms:W3CDTF">2024-04-14T19:35:00Z</dcterms:created>
  <dcterms:modified xsi:type="dcterms:W3CDTF">2024-04-17T20:48:00Z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ContentTypeId">
    <vt:lpwstr>0x010100DD3A6545FE6753438BC7A43C6B5F7FEE</vt:lpwstr>
  </property>
</Properties>
</file>